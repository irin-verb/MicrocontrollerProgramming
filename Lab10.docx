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604B8" w14:textId="77777777" w:rsidR="00DB6E8B" w:rsidRPr="00580856" w:rsidRDefault="00DB6E8B" w:rsidP="00DB6E8B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  <w:r w:rsidRPr="00580856">
        <w:rPr>
          <w:rFonts w:ascii="Times New Roman" w:hAnsi="Times New Roman" w:cs="Times New Roman"/>
          <w:color w:val="000000"/>
          <w:szCs w:val="28"/>
          <w:lang w:val="ru-RU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«Рязанский государственный радиотехнический университет имен В.Ф. Уткина»</w:t>
      </w:r>
    </w:p>
    <w:p w14:paraId="1E4FC782" w14:textId="77777777" w:rsidR="00DB6E8B" w:rsidRPr="00580856" w:rsidRDefault="00DB6E8B" w:rsidP="00DB6E8B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</w:p>
    <w:p w14:paraId="75A596B2" w14:textId="77777777" w:rsidR="00DB6E8B" w:rsidRPr="00580856" w:rsidRDefault="00DB6E8B" w:rsidP="00DB6E8B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  <w:r w:rsidRPr="00580856">
        <w:rPr>
          <w:rFonts w:ascii="Times New Roman" w:hAnsi="Times New Roman" w:cs="Times New Roman"/>
          <w:color w:val="000000"/>
          <w:szCs w:val="28"/>
          <w:lang w:val="ru-RU"/>
        </w:rPr>
        <w:t>Кафедра «Электронные вычислительные машины»</w:t>
      </w:r>
    </w:p>
    <w:p w14:paraId="6C932E03" w14:textId="77777777" w:rsidR="00DB6E8B" w:rsidRPr="00580856" w:rsidRDefault="00DB6E8B" w:rsidP="00DB6E8B">
      <w:pPr>
        <w:jc w:val="center"/>
        <w:rPr>
          <w:rFonts w:ascii="Times New Roman" w:hAnsi="Times New Roman" w:cs="Times New Roman"/>
          <w:color w:val="000000"/>
          <w:szCs w:val="28"/>
          <w:lang w:val="ru-RU"/>
        </w:rPr>
      </w:pPr>
    </w:p>
    <w:p w14:paraId="655912F6" w14:textId="45C5955F" w:rsidR="00DB6E8B" w:rsidRPr="003A13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 xml:space="preserve">Отчет по </w:t>
      </w:r>
      <w:r w:rsidR="00EB2B2E" w:rsidRPr="00580856">
        <w:rPr>
          <w:color w:val="000000"/>
          <w:sz w:val="28"/>
          <w:szCs w:val="28"/>
        </w:rPr>
        <w:t>практической</w:t>
      </w:r>
      <w:r w:rsidRPr="00580856">
        <w:rPr>
          <w:color w:val="000000"/>
          <w:sz w:val="28"/>
          <w:szCs w:val="28"/>
        </w:rPr>
        <w:t xml:space="preserve"> работе №</w:t>
      </w:r>
      <w:r w:rsidR="003A1356" w:rsidRPr="003A1356">
        <w:rPr>
          <w:color w:val="000000"/>
          <w:sz w:val="28"/>
          <w:szCs w:val="28"/>
        </w:rPr>
        <w:t>5</w:t>
      </w:r>
    </w:p>
    <w:p w14:paraId="25395A89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по теме:</w:t>
      </w:r>
    </w:p>
    <w:p w14:paraId="2452F437" w14:textId="134E9C4D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«</w:t>
      </w:r>
      <w:r w:rsidR="00F1107E">
        <w:rPr>
          <w:color w:val="000000"/>
          <w:sz w:val="28"/>
          <w:szCs w:val="28"/>
        </w:rPr>
        <w:t xml:space="preserve">Вывод </w:t>
      </w:r>
      <w:r w:rsidR="00FC5562">
        <w:rPr>
          <w:color w:val="000000"/>
          <w:sz w:val="28"/>
          <w:szCs w:val="28"/>
        </w:rPr>
        <w:t xml:space="preserve">текстовой </w:t>
      </w:r>
      <w:r w:rsidR="00F1107E">
        <w:rPr>
          <w:color w:val="000000"/>
          <w:sz w:val="28"/>
          <w:szCs w:val="28"/>
        </w:rPr>
        <w:t xml:space="preserve">информации </w:t>
      </w:r>
      <w:r w:rsidR="00494323">
        <w:rPr>
          <w:color w:val="000000"/>
          <w:sz w:val="28"/>
          <w:szCs w:val="28"/>
        </w:rPr>
        <w:t xml:space="preserve">на </w:t>
      </w:r>
      <w:r w:rsidR="00F1107E">
        <w:rPr>
          <w:color w:val="000000"/>
          <w:sz w:val="28"/>
          <w:szCs w:val="28"/>
        </w:rPr>
        <w:t>диспле</w:t>
      </w:r>
      <w:r w:rsidR="00494323">
        <w:rPr>
          <w:color w:val="000000"/>
          <w:sz w:val="28"/>
          <w:szCs w:val="28"/>
        </w:rPr>
        <w:t>й</w:t>
      </w:r>
      <w:r w:rsidR="00F1107E">
        <w:rPr>
          <w:color w:val="000000"/>
          <w:sz w:val="28"/>
          <w:szCs w:val="28"/>
        </w:rPr>
        <w:t xml:space="preserve"> МЭЛТ МТ-12864</w:t>
      </w:r>
      <w:r w:rsidR="00F1107E">
        <w:rPr>
          <w:color w:val="000000"/>
          <w:sz w:val="28"/>
          <w:szCs w:val="28"/>
          <w:lang w:val="en-US"/>
        </w:rPr>
        <w:t>J</w:t>
      </w:r>
      <w:r w:rsidRPr="00580856">
        <w:rPr>
          <w:color w:val="000000"/>
          <w:sz w:val="28"/>
          <w:szCs w:val="28"/>
        </w:rPr>
        <w:t>»</w:t>
      </w:r>
    </w:p>
    <w:p w14:paraId="1D6FAF89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по дисциплине:</w:t>
      </w:r>
    </w:p>
    <w:p w14:paraId="60ADCE2B" w14:textId="1495EC1D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«</w:t>
      </w:r>
      <w:r w:rsidR="00EB2B2E" w:rsidRPr="00580856">
        <w:rPr>
          <w:color w:val="000000"/>
          <w:sz w:val="28"/>
          <w:szCs w:val="28"/>
        </w:rPr>
        <w:t>Специализированные ЭВМ</w:t>
      </w:r>
      <w:r w:rsidRPr="00580856">
        <w:rPr>
          <w:color w:val="000000"/>
          <w:sz w:val="28"/>
          <w:szCs w:val="28"/>
        </w:rPr>
        <w:t>»</w:t>
      </w:r>
    </w:p>
    <w:p w14:paraId="06CB38B1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3D4A9573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71542AA0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44F431C3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6725E692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340B5BFC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Выполнили:</w:t>
      </w:r>
    </w:p>
    <w:p w14:paraId="32D4B06F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Студенты группы 145</w:t>
      </w:r>
    </w:p>
    <w:p w14:paraId="24815CA8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Бригады № 3</w:t>
      </w:r>
    </w:p>
    <w:p w14:paraId="11CC53B4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Масевнин А.А.</w:t>
      </w:r>
    </w:p>
    <w:p w14:paraId="66B3DC7B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Тришин Е.А.</w:t>
      </w:r>
    </w:p>
    <w:p w14:paraId="1D1E4E73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 xml:space="preserve">Проверили: </w:t>
      </w:r>
    </w:p>
    <w:p w14:paraId="2EB45D9B" w14:textId="2E5540AF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580856">
        <w:rPr>
          <w:color w:val="000000"/>
          <w:sz w:val="28"/>
          <w:szCs w:val="28"/>
        </w:rPr>
        <w:t>доц. Устюков Д.И.</w:t>
      </w:r>
    </w:p>
    <w:p w14:paraId="08635861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66422FC4" w14:textId="77777777" w:rsidR="00DB6E8B" w:rsidRPr="00580856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142F6AB1" w14:textId="77777777" w:rsidR="00DB6E8B" w:rsidRDefault="00DB6E8B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5BC51890" w14:textId="77777777" w:rsidR="008440F8" w:rsidRPr="00580856" w:rsidRDefault="008440F8" w:rsidP="00DB6E8B">
      <w:pPr>
        <w:pStyle w:val="af0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14:paraId="5E924635" w14:textId="77777777" w:rsidR="008440F8" w:rsidRPr="00145299" w:rsidRDefault="008440F8" w:rsidP="008440F8">
      <w:pPr>
        <w:pStyle w:val="a5"/>
        <w:jc w:val="center"/>
        <w:rPr>
          <w:lang w:val="ru-RU"/>
        </w:rPr>
      </w:pPr>
      <w:r>
        <w:rPr>
          <w:lang w:val="ru-RU"/>
        </w:rPr>
        <w:t>Рязань 2024</w:t>
      </w:r>
    </w:p>
    <w:p w14:paraId="5FA65AB2" w14:textId="2A574D73" w:rsidR="00580856" w:rsidRPr="00580856" w:rsidRDefault="00755CC5" w:rsidP="008440F8">
      <w:pPr>
        <w:ind w:firstLine="709"/>
        <w:rPr>
          <w:rFonts w:ascii="Times New Roman" w:hAnsi="Times New Roman" w:cs="Times New Roman"/>
          <w:lang w:val="ru-RU" w:eastAsia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lastRenderedPageBreak/>
        <w:t>Цель работы:</w:t>
      </w:r>
      <w:r w:rsidR="008D6E22">
        <w:rPr>
          <w:rFonts w:ascii="Times New Roman" w:hAnsi="Times New Roman" w:cs="Times New Roman"/>
          <w:lang w:val="ru-RU" w:eastAsia="ru-RU"/>
        </w:rPr>
        <w:t xml:space="preserve"> </w:t>
      </w:r>
      <w:r w:rsidR="0085424B" w:rsidRPr="0085424B">
        <w:rPr>
          <w:rFonts w:ascii="Times New Roman" w:hAnsi="Times New Roman" w:cs="Times New Roman"/>
          <w:lang w:val="ru-RU" w:eastAsia="ru-RU"/>
        </w:rPr>
        <w:t>закрепить основы работы с дисплеем МЭЛТ МТ-12864</w:t>
      </w:r>
      <w:r w:rsidR="0085424B" w:rsidRPr="0085424B">
        <w:rPr>
          <w:rFonts w:ascii="Times New Roman" w:hAnsi="Times New Roman" w:cs="Times New Roman"/>
          <w:lang w:eastAsia="ru-RU"/>
        </w:rPr>
        <w:t>J</w:t>
      </w:r>
    </w:p>
    <w:p w14:paraId="682C0A7D" w14:textId="523B63C6" w:rsidR="00580856" w:rsidRPr="00580856" w:rsidRDefault="00580856" w:rsidP="00580856">
      <w:pPr>
        <w:ind w:firstLine="709"/>
        <w:rPr>
          <w:rFonts w:ascii="Times New Roman" w:hAnsi="Times New Roman" w:cs="Times New Roman"/>
          <w:b/>
          <w:bCs/>
          <w:lang w:val="ru-RU" w:eastAsia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t>Ход работы:</w:t>
      </w:r>
    </w:p>
    <w:p w14:paraId="16A366CA" w14:textId="281C5825" w:rsidR="009F14F5" w:rsidRDefault="009F14F5" w:rsidP="008440F8">
      <w:pPr>
        <w:ind w:firstLine="709"/>
        <w:rPr>
          <w:rFonts w:ascii="Times New Roman" w:hAnsi="Times New Roman" w:cs="Times New Roman"/>
          <w:color w:val="000000"/>
          <w:szCs w:val="28"/>
          <w:lang w:val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t>Задание 1</w:t>
      </w:r>
      <w:r w:rsidR="00AC7FFE" w:rsidRPr="00580856">
        <w:rPr>
          <w:rFonts w:ascii="Times New Roman" w:hAnsi="Times New Roman" w:cs="Times New Roman"/>
          <w:b/>
          <w:bCs/>
          <w:lang w:val="ru-RU" w:eastAsia="ru-RU"/>
        </w:rPr>
        <w:t>:</w:t>
      </w:r>
      <w:r w:rsidR="00AC7FFE">
        <w:rPr>
          <w:rFonts w:ascii="Times New Roman" w:hAnsi="Times New Roman" w:cs="Times New Roman"/>
          <w:color w:val="000000"/>
          <w:szCs w:val="28"/>
          <w:lang w:val="ru-RU"/>
        </w:rPr>
        <w:t xml:space="preserve"> необходимо</w:t>
      </w:r>
      <w:r w:rsidR="00351319">
        <w:rPr>
          <w:rFonts w:ascii="Times New Roman" w:hAnsi="Times New Roman" w:cs="Times New Roman"/>
          <w:color w:val="000000"/>
          <w:szCs w:val="28"/>
          <w:lang w:val="ru-RU"/>
        </w:rPr>
        <w:t xml:space="preserve"> протестировать программу и ее методы и описать что делают функции для управления дисплеем.</w:t>
      </w:r>
    </w:p>
    <w:p w14:paraId="6BEE546B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void Delay(uint32_t wait)</w:t>
      </w:r>
    </w:p>
    <w:p w14:paraId="31298E59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{</w:t>
      </w:r>
    </w:p>
    <w:p w14:paraId="2246C161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for (int i=0;i&lt;wait;i++);</w:t>
      </w:r>
    </w:p>
    <w:p w14:paraId="0F755FF0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}</w:t>
      </w:r>
    </w:p>
    <w:p w14:paraId="24EE286C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int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 xml:space="preserve"> </w:t>
      </w:r>
      <w:r w:rsidRPr="00355DC2">
        <w:rPr>
          <w:rFonts w:ascii="Courier New" w:hAnsi="Courier New" w:cs="Courier New"/>
          <w:color w:val="000000"/>
          <w:sz w:val="22"/>
          <w:szCs w:val="22"/>
        </w:rPr>
        <w:t>main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 xml:space="preserve"> (</w:t>
      </w:r>
      <w:r w:rsidRPr="00355DC2">
        <w:rPr>
          <w:rFonts w:ascii="Courier New" w:hAnsi="Courier New" w:cs="Courier New"/>
          <w:color w:val="000000"/>
          <w:sz w:val="22"/>
          <w:szCs w:val="22"/>
        </w:rPr>
        <w:t>void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) //точка входа в программу</w:t>
      </w:r>
    </w:p>
    <w:p w14:paraId="5F916D7B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{</w:t>
      </w:r>
    </w:p>
    <w:p w14:paraId="6921F500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CPUinit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(); //настройка тактирования</w:t>
      </w:r>
    </w:p>
    <w:p w14:paraId="56C101BA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процессора</w:t>
      </w:r>
    </w:p>
    <w:p w14:paraId="456C18A8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PCLKinit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(); //включние тактовых сигналов</w:t>
      </w:r>
    </w:p>
    <w:p w14:paraId="5EFAC7EF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LCDPins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>(); //инициализация выводов</w:t>
      </w:r>
    </w:p>
    <w:p w14:paraId="55D51309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LCDStart</w:t>
      </w:r>
      <w:r w:rsidRPr="00355DC2">
        <w:rPr>
          <w:rFonts w:ascii="Courier New" w:hAnsi="Courier New" w:cs="Courier New"/>
          <w:color w:val="000000"/>
          <w:sz w:val="22"/>
          <w:szCs w:val="22"/>
          <w:lang w:val="ru-RU"/>
        </w:rPr>
        <w:t xml:space="preserve">(); //запуск </w:t>
      </w:r>
      <w:r w:rsidRPr="00355DC2">
        <w:rPr>
          <w:rFonts w:ascii="Courier New" w:hAnsi="Courier New" w:cs="Courier New"/>
          <w:color w:val="000000"/>
          <w:sz w:val="22"/>
          <w:szCs w:val="22"/>
        </w:rPr>
        <w:t>LCD</w:t>
      </w:r>
    </w:p>
    <w:p w14:paraId="6A4819BB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LcdClearChip (1);</w:t>
      </w:r>
    </w:p>
    <w:p w14:paraId="6B10167D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LcdClearChip (2);</w:t>
      </w:r>
    </w:p>
    <w:p w14:paraId="633BA767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LcdPutImage(icon_mil,0,0,1,1);</w:t>
      </w:r>
    </w:p>
    <w:p w14:paraId="02920D23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LcdPutChar (cyr_R, 11,0);</w:t>
      </w:r>
    </w:p>
    <w:p w14:paraId="380EAEB7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LcdPutChar (cyr_G, 12,0);</w:t>
      </w:r>
    </w:p>
    <w:p w14:paraId="26516266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LcdPutChar (cyr_R, 13,0);</w:t>
      </w:r>
    </w:p>
    <w:p w14:paraId="1B38AB37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LcdPutChar (cyr_T, 14,0);</w:t>
      </w:r>
    </w:p>
    <w:p w14:paraId="680D0D62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LcdPutChar (cyr_U, 15,0);</w:t>
      </w:r>
    </w:p>
    <w:p w14:paraId="57C74F7A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uint8_t *group[3] = {{dig_9},{dig_4},{dig_5}};</w:t>
      </w:r>
    </w:p>
    <w:p w14:paraId="1440E439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LcdScrollString (group, 2, 3, 8);</w:t>
      </w:r>
    </w:p>
    <w:p w14:paraId="18801D93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uint8_t *str[16]={{cyr_V},{cyr_R},</w:t>
      </w:r>
    </w:p>
    <w:p w14:paraId="05FB5318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{cyr_A},</w:t>
      </w:r>
    </w:p>
    <w:p w14:paraId="15AF6629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{cyr_G},</w:t>
      </w:r>
    </w:p>
    <w:p w14:paraId="04EEED58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{cyr_I},{sym_sp},{sym_sp},{sym_sp},{sym_sp},{sym_sp},{sym_</w:t>
      </w:r>
    </w:p>
    <w:p w14:paraId="5D13F028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sp},{sym_sp},{sym_sp},{sym_sp},{sym_sp},{sym_sp}</w:t>
      </w:r>
    </w:p>
    <w:p w14:paraId="60F1084B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};</w:t>
      </w:r>
    </w:p>
    <w:p w14:paraId="19D81651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char stroka[16];</w:t>
      </w:r>
    </w:p>
    <w:p w14:paraId="11DCD893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sprintf(stroka, "%s %f", "Pi ",3.141592);</w:t>
      </w:r>
    </w:p>
    <w:p w14:paraId="606D4D40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PrintString (stroka,4);</w:t>
      </w:r>
    </w:p>
    <w:p w14:paraId="5C3985E3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while(1) //бесконечный цикл</w:t>
      </w:r>
    </w:p>
    <w:p w14:paraId="25D2360D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{</w:t>
      </w:r>
    </w:p>
    <w:p w14:paraId="0C70495F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for (int i=0;i&lt;16;i++)</w:t>
      </w:r>
    </w:p>
    <w:p w14:paraId="4ABB8146" w14:textId="77777777" w:rsidR="003F6935" w:rsidRPr="00355DC2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{LcdScrollString (str, 3, 5, i);</w:t>
      </w:r>
    </w:p>
    <w:p w14:paraId="165B4A60" w14:textId="77777777" w:rsidR="003F6935" w:rsidRPr="00270C80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355DC2">
        <w:rPr>
          <w:rFonts w:ascii="Courier New" w:hAnsi="Courier New" w:cs="Courier New"/>
          <w:color w:val="000000"/>
          <w:sz w:val="22"/>
          <w:szCs w:val="22"/>
        </w:rPr>
        <w:t>Delay</w:t>
      </w:r>
      <w:r w:rsidRPr="00270C80">
        <w:rPr>
          <w:rFonts w:ascii="Courier New" w:hAnsi="Courier New" w:cs="Courier New"/>
          <w:color w:val="000000"/>
          <w:sz w:val="22"/>
          <w:szCs w:val="22"/>
          <w:lang w:val="ru-RU"/>
        </w:rPr>
        <w:t>(1000000);}</w:t>
      </w:r>
    </w:p>
    <w:p w14:paraId="47410696" w14:textId="77777777" w:rsidR="003F6935" w:rsidRPr="00270C80" w:rsidRDefault="003F6935" w:rsidP="00355DC2">
      <w:pPr>
        <w:spacing w:line="240" w:lineRule="auto"/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270C80">
        <w:rPr>
          <w:rFonts w:ascii="Courier New" w:hAnsi="Courier New" w:cs="Courier New"/>
          <w:color w:val="000000"/>
          <w:sz w:val="22"/>
          <w:szCs w:val="22"/>
          <w:lang w:val="ru-RU"/>
        </w:rPr>
        <w:t>}</w:t>
      </w:r>
    </w:p>
    <w:p w14:paraId="2CDC36D1" w14:textId="24A68DCC" w:rsidR="008D4150" w:rsidRPr="00270C80" w:rsidRDefault="003F6935" w:rsidP="00355DC2">
      <w:pPr>
        <w:ind w:firstLine="709"/>
        <w:rPr>
          <w:rFonts w:ascii="Courier New" w:hAnsi="Courier New" w:cs="Courier New"/>
          <w:color w:val="000000"/>
          <w:sz w:val="22"/>
          <w:szCs w:val="22"/>
          <w:lang w:val="ru-RU"/>
        </w:rPr>
      </w:pPr>
      <w:r w:rsidRPr="00270C80">
        <w:rPr>
          <w:rFonts w:ascii="Courier New" w:hAnsi="Courier New" w:cs="Courier New"/>
          <w:color w:val="000000"/>
          <w:sz w:val="22"/>
          <w:szCs w:val="22"/>
          <w:lang w:val="ru-RU"/>
        </w:rPr>
        <w:t>}</w:t>
      </w:r>
    </w:p>
    <w:p w14:paraId="4121E2E5" w14:textId="1DFAFFB2" w:rsidR="00355DC2" w:rsidRDefault="00270C80" w:rsidP="00C1402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По результатам выполнения программы: функция </w:t>
      </w:r>
      <w:r>
        <w:rPr>
          <w:rFonts w:ascii="Times New Roman" w:hAnsi="Times New Roman" w:cs="Times New Roman"/>
          <w:lang w:eastAsia="ru-RU"/>
        </w:rPr>
        <w:t>LcdPutChar</w:t>
      </w:r>
      <w:r w:rsidRPr="00270C80">
        <w:rPr>
          <w:rFonts w:ascii="Times New Roman" w:hAnsi="Times New Roman" w:cs="Times New Roman"/>
          <w:lang w:val="ru-RU" w:eastAsia="ru-RU"/>
        </w:rPr>
        <w:t xml:space="preserve">() </w:t>
      </w:r>
      <w:r>
        <w:rPr>
          <w:rFonts w:ascii="Times New Roman" w:hAnsi="Times New Roman" w:cs="Times New Roman"/>
          <w:lang w:val="ru-RU" w:eastAsia="ru-RU"/>
        </w:rPr>
        <w:t xml:space="preserve">устанавливает символ на дисплее по координатам </w:t>
      </w:r>
      <w:r>
        <w:rPr>
          <w:rFonts w:ascii="Times New Roman" w:hAnsi="Times New Roman" w:cs="Times New Roman"/>
          <w:lang w:eastAsia="ru-RU"/>
        </w:rPr>
        <w:t>x</w:t>
      </w:r>
      <w:r>
        <w:rPr>
          <w:rFonts w:ascii="Times New Roman" w:hAnsi="Times New Roman" w:cs="Times New Roman"/>
          <w:lang w:val="ru-RU" w:eastAsia="ru-RU"/>
        </w:rPr>
        <w:t xml:space="preserve"> и </w:t>
      </w:r>
      <w:r>
        <w:rPr>
          <w:rFonts w:ascii="Times New Roman" w:hAnsi="Times New Roman" w:cs="Times New Roman"/>
          <w:lang w:eastAsia="ru-RU"/>
        </w:rPr>
        <w:t>y</w:t>
      </w:r>
      <w:r w:rsidR="0061464C" w:rsidRPr="0061464C">
        <w:rPr>
          <w:rFonts w:ascii="Times New Roman" w:hAnsi="Times New Roman" w:cs="Times New Roman"/>
          <w:lang w:val="ru-RU" w:eastAsia="ru-RU"/>
        </w:rPr>
        <w:t xml:space="preserve">, </w:t>
      </w:r>
      <w:r w:rsidR="0061464C">
        <w:rPr>
          <w:rFonts w:ascii="Times New Roman" w:hAnsi="Times New Roman" w:cs="Times New Roman"/>
          <w:lang w:val="ru-RU" w:eastAsia="ru-RU"/>
        </w:rPr>
        <w:t xml:space="preserve">выбирая необходимый </w:t>
      </w:r>
      <w:r w:rsidR="0061464C">
        <w:rPr>
          <w:rFonts w:ascii="Times New Roman" w:hAnsi="Times New Roman" w:cs="Times New Roman"/>
          <w:lang w:eastAsia="ru-RU"/>
        </w:rPr>
        <w:t>page</w:t>
      </w:r>
      <w:r w:rsidR="0061464C" w:rsidRPr="0061464C">
        <w:rPr>
          <w:rFonts w:ascii="Times New Roman" w:hAnsi="Times New Roman" w:cs="Times New Roman"/>
          <w:lang w:val="ru-RU" w:eastAsia="ru-RU"/>
        </w:rPr>
        <w:t xml:space="preserve">, </w:t>
      </w:r>
      <w:r w:rsidR="0061464C">
        <w:rPr>
          <w:rFonts w:ascii="Times New Roman" w:hAnsi="Times New Roman" w:cs="Times New Roman"/>
          <w:lang w:eastAsia="ru-RU"/>
        </w:rPr>
        <w:t>address</w:t>
      </w:r>
      <w:r w:rsidR="0061464C" w:rsidRPr="0061464C">
        <w:rPr>
          <w:rFonts w:ascii="Times New Roman" w:hAnsi="Times New Roman" w:cs="Times New Roman"/>
          <w:lang w:val="ru-RU" w:eastAsia="ru-RU"/>
        </w:rPr>
        <w:t xml:space="preserve">, </w:t>
      </w:r>
      <w:r w:rsidR="0061464C">
        <w:rPr>
          <w:rFonts w:ascii="Times New Roman" w:hAnsi="Times New Roman" w:cs="Times New Roman"/>
          <w:lang w:val="ru-RU" w:eastAsia="ru-RU"/>
        </w:rPr>
        <w:t>и номер чипа.</w:t>
      </w:r>
    </w:p>
    <w:p w14:paraId="6E7BB9A1" w14:textId="24F84D65" w:rsidR="0061464C" w:rsidRPr="008F704B" w:rsidRDefault="009814F9" w:rsidP="00C1402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Функция </w:t>
      </w:r>
      <w:r>
        <w:rPr>
          <w:rFonts w:ascii="Times New Roman" w:hAnsi="Times New Roman" w:cs="Times New Roman"/>
          <w:lang w:eastAsia="ru-RU"/>
        </w:rPr>
        <w:t>LcdPutString</w:t>
      </w:r>
      <w:r w:rsidRPr="008F3BC9">
        <w:rPr>
          <w:rFonts w:ascii="Times New Roman" w:hAnsi="Times New Roman" w:cs="Times New Roman"/>
          <w:lang w:val="ru-RU" w:eastAsia="ru-RU"/>
        </w:rPr>
        <w:t>()</w:t>
      </w:r>
      <w:r w:rsidR="008F3BC9" w:rsidRPr="008F3BC9">
        <w:rPr>
          <w:rFonts w:ascii="Times New Roman" w:hAnsi="Times New Roman" w:cs="Times New Roman"/>
          <w:lang w:val="ru-RU" w:eastAsia="ru-RU"/>
        </w:rPr>
        <w:t xml:space="preserve"> </w:t>
      </w:r>
      <w:r w:rsidR="00D5699D">
        <w:rPr>
          <w:rFonts w:ascii="Times New Roman" w:hAnsi="Times New Roman" w:cs="Times New Roman"/>
          <w:lang w:val="ru-RU" w:eastAsia="ru-RU"/>
        </w:rPr>
        <w:t xml:space="preserve">выводит заданную строку по определенной координате </w:t>
      </w:r>
      <w:r w:rsidR="00D5699D">
        <w:rPr>
          <w:rFonts w:ascii="Times New Roman" w:hAnsi="Times New Roman" w:cs="Times New Roman"/>
          <w:lang w:eastAsia="ru-RU"/>
        </w:rPr>
        <w:t>y</w:t>
      </w:r>
      <w:r w:rsidR="00D5699D" w:rsidRPr="00D5699D">
        <w:rPr>
          <w:rFonts w:ascii="Times New Roman" w:hAnsi="Times New Roman" w:cs="Times New Roman"/>
          <w:lang w:val="ru-RU" w:eastAsia="ru-RU"/>
        </w:rPr>
        <w:t>.</w:t>
      </w:r>
    </w:p>
    <w:p w14:paraId="65592166" w14:textId="4B9C054E" w:rsidR="00D5699D" w:rsidRDefault="00D240FA" w:rsidP="00C1402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lastRenderedPageBreak/>
        <w:t xml:space="preserve">Функция </w:t>
      </w:r>
      <w:r>
        <w:rPr>
          <w:rFonts w:ascii="Times New Roman" w:hAnsi="Times New Roman" w:cs="Times New Roman"/>
          <w:lang w:eastAsia="ru-RU"/>
        </w:rPr>
        <w:t>LcdScrollString</w:t>
      </w:r>
      <w:r w:rsidRPr="00D240FA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 xml:space="preserve">выводит заданную строку по определенной координате </w:t>
      </w:r>
      <w:r>
        <w:rPr>
          <w:rFonts w:ascii="Times New Roman" w:hAnsi="Times New Roman" w:cs="Times New Roman"/>
          <w:lang w:eastAsia="ru-RU"/>
        </w:rPr>
        <w:t>y</w:t>
      </w:r>
      <w:r w:rsidRPr="00D240FA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 xml:space="preserve">и сдвигает ее по </w:t>
      </w:r>
      <w:r>
        <w:rPr>
          <w:rFonts w:ascii="Times New Roman" w:hAnsi="Times New Roman" w:cs="Times New Roman"/>
          <w:lang w:eastAsia="ru-RU"/>
        </w:rPr>
        <w:t>x</w:t>
      </w:r>
      <w:r>
        <w:rPr>
          <w:rFonts w:ascii="Times New Roman" w:hAnsi="Times New Roman" w:cs="Times New Roman"/>
          <w:lang w:val="ru-RU" w:eastAsia="ru-RU"/>
        </w:rPr>
        <w:t>.</w:t>
      </w:r>
    </w:p>
    <w:p w14:paraId="62A17CE0" w14:textId="4B474587" w:rsidR="00D240FA" w:rsidRPr="008F704B" w:rsidRDefault="00C827DB" w:rsidP="00C1402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Функция </w:t>
      </w:r>
      <w:r>
        <w:rPr>
          <w:rFonts w:ascii="Times New Roman" w:hAnsi="Times New Roman" w:cs="Times New Roman"/>
          <w:lang w:eastAsia="ru-RU"/>
        </w:rPr>
        <w:t>LcdPutImage</w:t>
      </w:r>
      <w:r w:rsidRPr="00C827DB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 xml:space="preserve">выводит изображение с заданными размерами </w:t>
      </w:r>
      <w:r>
        <w:rPr>
          <w:rFonts w:ascii="Times New Roman" w:hAnsi="Times New Roman" w:cs="Times New Roman"/>
          <w:lang w:eastAsia="ru-RU"/>
        </w:rPr>
        <w:t>x</w:t>
      </w:r>
      <w:r w:rsidRPr="00C827DB">
        <w:rPr>
          <w:rFonts w:ascii="Times New Roman" w:hAnsi="Times New Roman" w:cs="Times New Roman"/>
          <w:lang w:val="ru-RU" w:eastAsia="ru-RU"/>
        </w:rPr>
        <w:t>1,</w:t>
      </w:r>
      <w:r>
        <w:rPr>
          <w:rFonts w:ascii="Times New Roman" w:hAnsi="Times New Roman" w:cs="Times New Roman"/>
          <w:lang w:eastAsia="ru-RU"/>
        </w:rPr>
        <w:t>y</w:t>
      </w:r>
      <w:r w:rsidRPr="00C827DB">
        <w:rPr>
          <w:rFonts w:ascii="Times New Roman" w:hAnsi="Times New Roman" w:cs="Times New Roman"/>
          <w:lang w:val="ru-RU" w:eastAsia="ru-RU"/>
        </w:rPr>
        <w:t xml:space="preserve">1 </w:t>
      </w:r>
      <w:r>
        <w:rPr>
          <w:rFonts w:ascii="Times New Roman" w:hAnsi="Times New Roman" w:cs="Times New Roman"/>
          <w:lang w:val="ru-RU" w:eastAsia="ru-RU"/>
        </w:rPr>
        <w:t>–</w:t>
      </w:r>
      <w:r w:rsidRPr="00C827DB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x</w:t>
      </w:r>
      <w:r w:rsidRPr="00C827DB">
        <w:rPr>
          <w:rFonts w:ascii="Times New Roman" w:hAnsi="Times New Roman" w:cs="Times New Roman"/>
          <w:lang w:val="ru-RU" w:eastAsia="ru-RU"/>
        </w:rPr>
        <w:t>2,</w:t>
      </w:r>
      <w:r>
        <w:rPr>
          <w:rFonts w:ascii="Times New Roman" w:hAnsi="Times New Roman" w:cs="Times New Roman"/>
          <w:lang w:eastAsia="ru-RU"/>
        </w:rPr>
        <w:t>y</w:t>
      </w:r>
      <w:r w:rsidRPr="00C827DB">
        <w:rPr>
          <w:rFonts w:ascii="Times New Roman" w:hAnsi="Times New Roman" w:cs="Times New Roman"/>
          <w:lang w:val="ru-RU" w:eastAsia="ru-RU"/>
        </w:rPr>
        <w:t>2</w:t>
      </w:r>
      <w:r w:rsidR="000072D6" w:rsidRPr="000072D6">
        <w:rPr>
          <w:rFonts w:ascii="Times New Roman" w:hAnsi="Times New Roman" w:cs="Times New Roman"/>
          <w:lang w:val="ru-RU" w:eastAsia="ru-RU"/>
        </w:rPr>
        <w:t>.</w:t>
      </w:r>
    </w:p>
    <w:p w14:paraId="158F4411" w14:textId="61928757" w:rsidR="000072D6" w:rsidRDefault="00433C48" w:rsidP="00C1402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Файл </w:t>
      </w:r>
      <w:r>
        <w:rPr>
          <w:rFonts w:ascii="Times New Roman" w:hAnsi="Times New Roman" w:cs="Times New Roman"/>
          <w:lang w:eastAsia="ru-RU"/>
        </w:rPr>
        <w:t>font</w:t>
      </w:r>
      <w:r w:rsidRPr="00433C48">
        <w:rPr>
          <w:rFonts w:ascii="Times New Roman" w:hAnsi="Times New Roman" w:cs="Times New Roman"/>
          <w:lang w:val="ru-RU" w:eastAsia="ru-RU"/>
        </w:rPr>
        <w:t>.</w:t>
      </w:r>
      <w:r>
        <w:rPr>
          <w:rFonts w:ascii="Times New Roman" w:hAnsi="Times New Roman" w:cs="Times New Roman"/>
          <w:lang w:eastAsia="ru-RU"/>
        </w:rPr>
        <w:t>h</w:t>
      </w:r>
      <w:r w:rsidRPr="00433C48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>содержит в себе описание букв и символов для вывода на дисплей.</w:t>
      </w:r>
    </w:p>
    <w:p w14:paraId="5215ED3C" w14:textId="1B71AB29" w:rsidR="00433C48" w:rsidRPr="00340F19" w:rsidRDefault="00433C48" w:rsidP="00C1402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Функция </w:t>
      </w:r>
      <w:r>
        <w:rPr>
          <w:rFonts w:ascii="Times New Roman" w:hAnsi="Times New Roman" w:cs="Times New Roman"/>
          <w:lang w:eastAsia="ru-RU"/>
        </w:rPr>
        <w:t>PrintString</w:t>
      </w:r>
      <w:r w:rsidRPr="00433C48">
        <w:rPr>
          <w:rFonts w:ascii="Times New Roman" w:hAnsi="Times New Roman" w:cs="Times New Roman"/>
          <w:lang w:val="ru-RU" w:eastAsia="ru-RU"/>
        </w:rPr>
        <w:t xml:space="preserve"> </w:t>
      </w:r>
      <w:r w:rsidR="00985AC6">
        <w:rPr>
          <w:rFonts w:ascii="Times New Roman" w:hAnsi="Times New Roman" w:cs="Times New Roman"/>
          <w:lang w:val="ru-RU" w:eastAsia="ru-RU"/>
        </w:rPr>
        <w:t xml:space="preserve">в зависимости от символа </w:t>
      </w:r>
      <w:r w:rsidR="00F931E2">
        <w:rPr>
          <w:rFonts w:ascii="Times New Roman" w:hAnsi="Times New Roman" w:cs="Times New Roman"/>
          <w:lang w:val="ru-RU" w:eastAsia="ru-RU"/>
        </w:rPr>
        <w:t xml:space="preserve">берет шрифт из </w:t>
      </w:r>
      <w:r w:rsidR="00F931E2">
        <w:rPr>
          <w:rFonts w:ascii="Times New Roman" w:hAnsi="Times New Roman" w:cs="Times New Roman"/>
          <w:lang w:eastAsia="ru-RU"/>
        </w:rPr>
        <w:t>font</w:t>
      </w:r>
      <w:r w:rsidR="00F931E2" w:rsidRPr="00F931E2">
        <w:rPr>
          <w:rFonts w:ascii="Times New Roman" w:hAnsi="Times New Roman" w:cs="Times New Roman"/>
          <w:lang w:val="ru-RU" w:eastAsia="ru-RU"/>
        </w:rPr>
        <w:t>.</w:t>
      </w:r>
      <w:r w:rsidR="00F931E2">
        <w:rPr>
          <w:rFonts w:ascii="Times New Roman" w:hAnsi="Times New Roman" w:cs="Times New Roman"/>
          <w:lang w:eastAsia="ru-RU"/>
        </w:rPr>
        <w:t>h</w:t>
      </w:r>
      <w:r w:rsidR="00F931E2" w:rsidRPr="00F931E2">
        <w:rPr>
          <w:rFonts w:ascii="Times New Roman" w:hAnsi="Times New Roman" w:cs="Times New Roman"/>
          <w:lang w:val="ru-RU" w:eastAsia="ru-RU"/>
        </w:rPr>
        <w:t xml:space="preserve"> </w:t>
      </w:r>
      <w:r w:rsidR="00F931E2">
        <w:rPr>
          <w:rFonts w:ascii="Times New Roman" w:hAnsi="Times New Roman" w:cs="Times New Roman"/>
          <w:lang w:val="ru-RU" w:eastAsia="ru-RU"/>
        </w:rPr>
        <w:t xml:space="preserve">и вызывает </w:t>
      </w:r>
      <w:r w:rsidR="00F931E2">
        <w:rPr>
          <w:rFonts w:ascii="Times New Roman" w:hAnsi="Times New Roman" w:cs="Times New Roman"/>
          <w:lang w:eastAsia="ru-RU"/>
        </w:rPr>
        <w:t>LcdPutChar</w:t>
      </w:r>
      <w:r w:rsidR="00F931E2" w:rsidRPr="00F931E2">
        <w:rPr>
          <w:rFonts w:ascii="Times New Roman" w:hAnsi="Times New Roman" w:cs="Times New Roman"/>
          <w:lang w:val="ru-RU" w:eastAsia="ru-RU"/>
        </w:rPr>
        <w:t>()</w:t>
      </w:r>
      <w:r w:rsidR="00340F19" w:rsidRPr="00340F19">
        <w:rPr>
          <w:rFonts w:ascii="Times New Roman" w:hAnsi="Times New Roman" w:cs="Times New Roman"/>
          <w:lang w:val="ru-RU" w:eastAsia="ru-RU"/>
        </w:rPr>
        <w:t>.</w:t>
      </w:r>
    </w:p>
    <w:p w14:paraId="1F6C71A7" w14:textId="7887A5F9" w:rsidR="00797C49" w:rsidRPr="003E48B9" w:rsidRDefault="0002468C" w:rsidP="00C1402C">
      <w:pPr>
        <w:ind w:firstLine="709"/>
        <w:rPr>
          <w:rFonts w:ascii="Times New Roman" w:hAnsi="Times New Roman" w:cs="Times New Roman"/>
          <w:lang w:val="ru-RU" w:eastAsia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t>Задание 2:</w:t>
      </w:r>
      <w:r w:rsidRPr="00580856">
        <w:rPr>
          <w:rFonts w:ascii="Times New Roman" w:hAnsi="Times New Roman" w:cs="Times New Roman"/>
          <w:lang w:val="ru-RU" w:eastAsia="ru-RU"/>
        </w:rPr>
        <w:t xml:space="preserve"> </w:t>
      </w:r>
      <w:r w:rsidR="004865B1" w:rsidRPr="004865B1">
        <w:rPr>
          <w:rFonts w:ascii="Times New Roman" w:hAnsi="Times New Roman" w:cs="Times New Roman"/>
          <w:lang w:val="ru-RU" w:eastAsia="ru-RU"/>
        </w:rPr>
        <w:t>Измените программу из задания 1 таким образом, чтобы в нижнем правом углу экрана добавился номер бригады и фамилии студентов</w:t>
      </w:r>
      <w:r w:rsidR="003E48B9" w:rsidRPr="003E48B9">
        <w:rPr>
          <w:rFonts w:ascii="Times New Roman" w:hAnsi="Times New Roman" w:cs="Times New Roman"/>
          <w:lang w:val="ru-RU" w:eastAsia="ru-RU"/>
        </w:rPr>
        <w:t>.</w:t>
      </w:r>
    </w:p>
    <w:p w14:paraId="54F0F762" w14:textId="77777777" w:rsidR="00E23D83" w:rsidRPr="00E23D83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void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 xml:space="preserve"> 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outBrigada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(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void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){</w:t>
      </w:r>
    </w:p>
    <w:p w14:paraId="2115189E" w14:textId="77777777" w:rsidR="00D04381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3B4F53F4" w14:textId="028E1DAD" w:rsidR="00E23D83" w:rsidRPr="00E23D83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brigada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[12] = {{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i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g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</w:t>
      </w:r>
    </w:p>
    <w:p w14:paraId="6D5479F3" w14:textId="77777777" w:rsidR="00E23D83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lat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N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lat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o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dig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_3}};</w:t>
      </w:r>
    </w:p>
    <w:p w14:paraId="2ACC816E" w14:textId="77777777" w:rsidR="00D04381" w:rsidRPr="00E23D83" w:rsidRDefault="00D04381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538B1F6D" w14:textId="77777777" w:rsidR="00D04381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5CD755F6" w14:textId="415E23AB" w:rsidR="00E23D83" w:rsidRPr="00A267E2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brigada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 61, 12, 115);</w:t>
      </w:r>
    </w:p>
    <w:p w14:paraId="3A70D19C" w14:textId="77777777" w:rsidR="00D04381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1E6D2D56" w14:textId="77777777" w:rsidR="00D15EEE" w:rsidRPr="00D15EEE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 w:rsidR="00B1303B">
        <w:rPr>
          <w:rFonts w:ascii="Courier New" w:hAnsi="Courier New" w:cs="Courier New"/>
          <w:sz w:val="22"/>
          <w:szCs w:val="22"/>
          <w:lang w:eastAsia="ru-RU"/>
        </w:rPr>
        <w:t>molochko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[1</w:t>
      </w:r>
      <w:r w:rsidR="00E75C57" w:rsidRPr="00E75C57">
        <w:rPr>
          <w:rFonts w:ascii="Courier New" w:hAnsi="Courier New" w:cs="Courier New"/>
          <w:sz w:val="22"/>
          <w:szCs w:val="22"/>
          <w:lang w:val="ru-RU" w:eastAsia="ru-RU"/>
        </w:rPr>
        <w:t>5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] = </w:t>
      </w:r>
    </w:p>
    <w:p w14:paraId="4C09B3C8" w14:textId="71B74208" w:rsidR="00E23D83" w:rsidRPr="00D15EEE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V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e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b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i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</w:t>
      </w:r>
    </w:p>
    <w:p w14:paraId="2B42CB56" w14:textId="2F030518" w:rsidR="00E23D83" w:rsidRPr="00A267E2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D15EEE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c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,{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cyr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k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cyr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a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cyr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402AF7">
        <w:rPr>
          <w:rFonts w:ascii="Courier New" w:hAnsi="Courier New" w:cs="Courier New"/>
          <w:sz w:val="22"/>
          <w:szCs w:val="22"/>
          <w:lang w:eastAsia="ru-RU"/>
        </w:rPr>
        <w:t>ya</w:t>
      </w:r>
      <w:r w:rsidR="00402AF7" w:rsidRPr="00402AF7">
        <w:rPr>
          <w:rFonts w:ascii="Courier New" w:hAnsi="Courier New" w:cs="Courier New"/>
          <w:sz w:val="22"/>
          <w:szCs w:val="22"/>
          <w:lang w:val="ru-RU" w:eastAsia="ru-RU"/>
        </w:rPr>
        <w:t>}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97139D">
        <w:rPr>
          <w:rFonts w:ascii="Courier New" w:hAnsi="Courier New" w:cs="Courier New"/>
          <w:sz w:val="22"/>
          <w:szCs w:val="22"/>
          <w:lang w:eastAsia="ru-RU"/>
        </w:rPr>
        <w:t>I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97139D"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}};</w:t>
      </w:r>
    </w:p>
    <w:p w14:paraId="70656530" w14:textId="77777777" w:rsidR="00D04381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4F9F9D10" w14:textId="77777777" w:rsidR="00D15EEE" w:rsidRPr="00D15EEE" w:rsidRDefault="00E23D83" w:rsidP="00D15EE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 w:rsidR="00B1303B">
        <w:rPr>
          <w:rFonts w:ascii="Courier New" w:hAnsi="Courier New" w:cs="Courier New"/>
          <w:sz w:val="22"/>
          <w:szCs w:val="22"/>
          <w:lang w:eastAsia="ru-RU"/>
        </w:rPr>
        <w:t>lightning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[14]</w:t>
      </w:r>
      <w:r w:rsidR="00D15EEE" w:rsidRPr="00D15EEE">
        <w:rPr>
          <w:rFonts w:ascii="Courier New" w:hAnsi="Courier New" w:cs="Courier New"/>
          <w:sz w:val="22"/>
          <w:szCs w:val="22"/>
          <w:lang w:val="ru-RU" w:eastAsia="ru-RU"/>
        </w:rPr>
        <w:t xml:space="preserve"> 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= </w:t>
      </w:r>
    </w:p>
    <w:p w14:paraId="7EA8E740" w14:textId="228B288E" w:rsidR="00E23D83" w:rsidRPr="00A267E2" w:rsidRDefault="00E23D83" w:rsidP="00D15EE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="00561C98" w:rsidRPr="00561C98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561C98"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561C98">
        <w:rPr>
          <w:rFonts w:ascii="Courier New" w:hAnsi="Courier New" w:cs="Courier New"/>
          <w:sz w:val="22"/>
          <w:szCs w:val="22"/>
          <w:lang w:eastAsia="ru-RU"/>
        </w:rPr>
        <w:t>u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561C98">
        <w:rPr>
          <w:rFonts w:ascii="Courier New" w:hAnsi="Courier New" w:cs="Courier New"/>
          <w:sz w:val="22"/>
          <w:szCs w:val="22"/>
          <w:lang w:eastAsia="ru-RU"/>
        </w:rPr>
        <w:t>l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561C98">
        <w:rPr>
          <w:rFonts w:ascii="Courier New" w:hAnsi="Courier New" w:cs="Courier New"/>
          <w:sz w:val="22"/>
          <w:szCs w:val="22"/>
          <w:lang w:eastAsia="ru-RU"/>
        </w:rPr>
        <w:t>i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561C98">
        <w:rPr>
          <w:rFonts w:ascii="Courier New" w:hAnsi="Courier New" w:cs="Courier New"/>
          <w:sz w:val="22"/>
          <w:szCs w:val="22"/>
          <w:lang w:eastAsia="ru-RU"/>
        </w:rPr>
        <w:t>n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="00044B27">
        <w:rPr>
          <w:rFonts w:ascii="Courier New" w:hAnsi="Courier New" w:cs="Courier New"/>
          <w:sz w:val="22"/>
          <w:szCs w:val="22"/>
          <w:lang w:eastAsia="ru-RU"/>
        </w:rPr>
        <w:t>V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}};</w:t>
      </w:r>
    </w:p>
    <w:p w14:paraId="63090C20" w14:textId="77777777" w:rsidR="00D04381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30BC7CC2" w14:textId="750AF262" w:rsidR="00E23D83" w:rsidRPr="00A267E2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 w:rsidR="00B1303B">
        <w:rPr>
          <w:rFonts w:ascii="Courier New" w:hAnsi="Courier New" w:cs="Courier New"/>
          <w:sz w:val="22"/>
          <w:szCs w:val="22"/>
          <w:lang w:eastAsia="ru-RU"/>
        </w:rPr>
        <w:t>molochko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,62,12,115);</w:t>
      </w:r>
    </w:p>
    <w:p w14:paraId="7482F250" w14:textId="77777777" w:rsidR="00D04381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4A0AF7B7" w14:textId="7301C249" w:rsidR="00E23D83" w:rsidRPr="00A267E2" w:rsidRDefault="00E23D83" w:rsidP="00DE3CA4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 w:rsidR="00B1303B">
        <w:rPr>
          <w:rFonts w:ascii="Courier New" w:hAnsi="Courier New" w:cs="Courier New"/>
          <w:sz w:val="22"/>
          <w:szCs w:val="22"/>
          <w:lang w:eastAsia="ru-RU"/>
        </w:rPr>
        <w:t>lightning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,63,14,113);</w:t>
      </w:r>
    </w:p>
    <w:p w14:paraId="5AA69651" w14:textId="77777777" w:rsidR="00D04381" w:rsidRDefault="00D04381" w:rsidP="00807470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488F4AE5" w14:textId="5E96CF96" w:rsidR="00A267E2" w:rsidRPr="00A267E2" w:rsidRDefault="00E23D83" w:rsidP="00807470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0F11DD39" w14:textId="623E5335" w:rsidR="00807470" w:rsidRPr="006D69D4" w:rsidRDefault="006D69D4" w:rsidP="00E23D83">
      <w:pPr>
        <w:ind w:firstLine="708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По результатам программы, в правом нижнем углу будет выведено: Бригада </w:t>
      </w:r>
      <w:r>
        <w:rPr>
          <w:rFonts w:ascii="Times New Roman" w:hAnsi="Times New Roman" w:cs="Times New Roman"/>
          <w:lang w:eastAsia="ru-RU"/>
        </w:rPr>
        <w:t>No</w:t>
      </w:r>
      <w:r w:rsidRPr="006D69D4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 xml:space="preserve">3 </w:t>
      </w:r>
      <w:r w:rsidR="00E1113C">
        <w:rPr>
          <w:rFonts w:ascii="Times New Roman" w:hAnsi="Times New Roman" w:cs="Times New Roman"/>
          <w:lang w:val="ru-RU" w:eastAsia="ru-RU"/>
        </w:rPr>
        <w:t>Вербицкая</w:t>
      </w:r>
      <w:r>
        <w:rPr>
          <w:rFonts w:ascii="Times New Roman" w:hAnsi="Times New Roman" w:cs="Times New Roman"/>
          <w:lang w:val="ru-RU" w:eastAsia="ru-RU"/>
        </w:rPr>
        <w:t xml:space="preserve"> </w:t>
      </w:r>
      <w:r w:rsidR="00E1113C">
        <w:rPr>
          <w:rFonts w:ascii="Times New Roman" w:hAnsi="Times New Roman" w:cs="Times New Roman"/>
          <w:lang w:val="ru-RU" w:eastAsia="ru-RU"/>
        </w:rPr>
        <w:t>И</w:t>
      </w:r>
      <w:r>
        <w:rPr>
          <w:rFonts w:ascii="Times New Roman" w:hAnsi="Times New Roman" w:cs="Times New Roman"/>
          <w:lang w:val="ru-RU" w:eastAsia="ru-RU"/>
        </w:rPr>
        <w:t>.</w:t>
      </w:r>
      <w:r w:rsidR="00846589">
        <w:rPr>
          <w:rFonts w:ascii="Times New Roman" w:hAnsi="Times New Roman" w:cs="Times New Roman"/>
          <w:lang w:val="ru-RU" w:eastAsia="ru-RU"/>
        </w:rPr>
        <w:t xml:space="preserve"> </w:t>
      </w:r>
      <w:r w:rsidR="00E1113C">
        <w:rPr>
          <w:rFonts w:ascii="Times New Roman" w:hAnsi="Times New Roman" w:cs="Times New Roman"/>
          <w:lang w:val="ru-RU" w:eastAsia="ru-RU"/>
        </w:rPr>
        <w:t>С</w:t>
      </w:r>
      <w:r>
        <w:rPr>
          <w:rFonts w:ascii="Times New Roman" w:hAnsi="Times New Roman" w:cs="Times New Roman"/>
          <w:lang w:val="ru-RU" w:eastAsia="ru-RU"/>
        </w:rPr>
        <w:t xml:space="preserve">. </w:t>
      </w:r>
      <w:r w:rsidR="00E1113C">
        <w:rPr>
          <w:rFonts w:ascii="Times New Roman" w:hAnsi="Times New Roman" w:cs="Times New Roman"/>
          <w:lang w:val="ru-RU" w:eastAsia="ru-RU"/>
        </w:rPr>
        <w:t>Суслин</w:t>
      </w:r>
      <w:r>
        <w:rPr>
          <w:rFonts w:ascii="Times New Roman" w:hAnsi="Times New Roman" w:cs="Times New Roman"/>
          <w:lang w:val="ru-RU" w:eastAsia="ru-RU"/>
        </w:rPr>
        <w:t xml:space="preserve"> А.</w:t>
      </w:r>
      <w:r w:rsidR="00846589">
        <w:rPr>
          <w:rFonts w:ascii="Times New Roman" w:hAnsi="Times New Roman" w:cs="Times New Roman"/>
          <w:lang w:val="ru-RU" w:eastAsia="ru-RU"/>
        </w:rPr>
        <w:t xml:space="preserve"> </w:t>
      </w:r>
      <w:r w:rsidR="00E1113C">
        <w:rPr>
          <w:rFonts w:ascii="Times New Roman" w:hAnsi="Times New Roman" w:cs="Times New Roman"/>
          <w:lang w:val="ru-RU" w:eastAsia="ru-RU"/>
        </w:rPr>
        <w:t>В</w:t>
      </w:r>
      <w:r>
        <w:rPr>
          <w:rFonts w:ascii="Times New Roman" w:hAnsi="Times New Roman" w:cs="Times New Roman"/>
          <w:lang w:val="ru-RU" w:eastAsia="ru-RU"/>
        </w:rPr>
        <w:t>.</w:t>
      </w:r>
    </w:p>
    <w:p w14:paraId="1AA51540" w14:textId="23D9FB70" w:rsidR="00A40243" w:rsidRPr="00FC5562" w:rsidRDefault="00A40243" w:rsidP="00E23D83">
      <w:pPr>
        <w:ind w:firstLine="708"/>
        <w:rPr>
          <w:rFonts w:ascii="Times New Roman" w:hAnsi="Times New Roman" w:cs="Times New Roman"/>
          <w:lang w:val="ru-RU" w:eastAsia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t>Задание</w:t>
      </w:r>
      <w:r w:rsidRPr="00C42A21">
        <w:rPr>
          <w:rFonts w:ascii="Times New Roman" w:hAnsi="Times New Roman" w:cs="Times New Roman"/>
          <w:b/>
          <w:bCs/>
          <w:lang w:val="ru-RU" w:eastAsia="ru-RU"/>
        </w:rPr>
        <w:t xml:space="preserve"> 3: </w:t>
      </w:r>
      <w:r w:rsidR="00AB7564" w:rsidRPr="00AB7564">
        <w:rPr>
          <w:rFonts w:ascii="Times New Roman" w:hAnsi="Times New Roman" w:cs="Times New Roman"/>
          <w:lang w:val="ru-RU" w:eastAsia="ru-RU"/>
        </w:rPr>
        <w:t>Измените программу из задания 1 таким образом, чтобы на экране отображалось меню</w:t>
      </w:r>
      <w:r w:rsidR="00C42A21" w:rsidRPr="00C42A21">
        <w:rPr>
          <w:rFonts w:ascii="Times New Roman" w:hAnsi="Times New Roman" w:cs="Times New Roman"/>
          <w:lang w:val="ru-RU" w:eastAsia="ru-RU"/>
        </w:rPr>
        <w:t>.</w:t>
      </w:r>
    </w:p>
    <w:p w14:paraId="24102D7E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#include "MDR32F9Qx_port.h"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//библиотека работы с портами</w:t>
      </w:r>
    </w:p>
    <w:p w14:paraId="1BADEE6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#include "MDR32F9Qx_rst_clk.h"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//библиотека работы с модулем тактирования</w:t>
      </w:r>
    </w:p>
    <w:p w14:paraId="7A9F9EA9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lastRenderedPageBreak/>
        <w:t>#include "mlt_lcd.h"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//библиотека работы с дисплеем</w:t>
      </w:r>
    </w:p>
    <w:p w14:paraId="5896B0E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>#include "lcdstring.h"</w:t>
      </w:r>
    </w:p>
    <w:p w14:paraId="280D835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>#include "math.h"</w:t>
      </w:r>
    </w:p>
    <w:p w14:paraId="29741F8F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</w:p>
    <w:p w14:paraId="66EB75F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//структура инициализации порта</w:t>
      </w:r>
    </w:p>
    <w:p w14:paraId="72191D0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PORT_InitTypeDef PortStruct;</w:t>
      </w:r>
    </w:p>
    <w:p w14:paraId="487AA9DF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24D3A94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>void Delay(uint32_t wait)</w:t>
      </w:r>
    </w:p>
    <w:p w14:paraId="6710E2E6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>{</w:t>
      </w:r>
    </w:p>
    <w:p w14:paraId="0DDD8BEA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>for (int i=0;i&lt;wait;i++);</w:t>
      </w:r>
    </w:p>
    <w:p w14:paraId="074D5B3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3DB1F4B9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6F06349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void LCDPins (void) //процедура инициализации выводов МК для работы с LCD</w:t>
      </w:r>
    </w:p>
    <w:p w14:paraId="5C1BBD4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{ //все линии цифровые в режиме PORT с медленным фронтом</w:t>
      </w:r>
    </w:p>
    <w:p w14:paraId="2F39FAF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//линии DB5:DB0 - PA5:PA0 по умолчанию ввод без подтяжек и фильтров</w:t>
      </w:r>
    </w:p>
    <w:p w14:paraId="5E5E380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>PortStruct.PORT_Pin = PORT_Pin_0|PORT_Pin_1|PORT_Pin_2|PORT_Pin_3|PORT_Pin_4|PORT_Pin_5;</w:t>
      </w:r>
    </w:p>
    <w:p w14:paraId="5F97BA3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5ACF6B6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62583AB0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6DD05DD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6DACA3CB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PORT_Init(MDR_PORTA,&amp;PortStruct);</w:t>
      </w:r>
    </w:p>
    <w:p w14:paraId="1314A6D9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//линии DB7:DB6 - PF3:PF2 по умолчанию ввод без подтяжек и фильтров</w:t>
      </w:r>
    </w:p>
    <w:p w14:paraId="1A518F4D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PortStruct.PORT_Pin = PORT_Pin_2|PORT_Pin_3;</w:t>
      </w:r>
    </w:p>
    <w:p w14:paraId="45F346DA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PORT_Init(MDR_PORTF,&amp;PortStruct);</w:t>
      </w:r>
    </w:p>
    <w:p w14:paraId="20F1F6C8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линии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 xml:space="preserve"> E1 - PB7, E2 - PB8,RES - PB9, R/~W - PB10 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вывод</w:t>
      </w:r>
    </w:p>
    <w:p w14:paraId="7D952B79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PortStruct.PORT_OE = PORT_OE_OUT;</w:t>
      </w:r>
    </w:p>
    <w:p w14:paraId="5EB1B279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PortStruct.PORT_Pin = PORT_Pin_7|PORT_Pin_8|PORT_Pin_9|PORT_Pin_10;</w:t>
      </w:r>
    </w:p>
    <w:p w14:paraId="6218ACFD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PORT_Init(MDR_PORTB,&amp;PortStruct);</w:t>
      </w:r>
    </w:p>
    <w:p w14:paraId="67B1485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//Линии A0 - PC0, E - PC1 вывод</w:t>
      </w:r>
    </w:p>
    <w:p w14:paraId="17320B8D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PortStruct.PORT_Pin = PORT_Pin_0|PORT_Pin_1;</w:t>
      </w:r>
    </w:p>
    <w:p w14:paraId="75F1EC0C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PORT_Init(MDR_PORTC,&amp;PortStruct);</w:t>
      </w:r>
    </w:p>
    <w:p w14:paraId="5CF981AB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6AF059F4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</w:p>
    <w:p w14:paraId="21B7E7DE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void ConfigUpButton(void){</w:t>
      </w:r>
    </w:p>
    <w:p w14:paraId="2746FDCD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PortStruct.PORT_Pin = (PORT_Pin_5);</w:t>
      </w:r>
    </w:p>
    <w:p w14:paraId="69836641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70F6C21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45803369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62411B2F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76BCC45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PortStruct.PORT_PULL_UP = PORT_PULL_UP_ON;</w:t>
      </w:r>
    </w:p>
    <w:p w14:paraId="42C46D5C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PORT_Init(MDR_PORTB, &amp;PortStruct);</w:t>
      </w:r>
    </w:p>
    <w:p w14:paraId="04A427BC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28950B73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</w:p>
    <w:p w14:paraId="78E4FE6F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void ConfigDownButton(void){</w:t>
      </w:r>
    </w:p>
    <w:p w14:paraId="0401E95B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PortStruct.PORT_Pin = (PORT_Pin_1);</w:t>
      </w:r>
    </w:p>
    <w:p w14:paraId="5861F371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40C51669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63F9843F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76535760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764BECB1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PortStruct.PORT_PULL_UP = PORT_PULL_UP_ON;</w:t>
      </w:r>
    </w:p>
    <w:p w14:paraId="59C43504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lastRenderedPageBreak/>
        <w:tab/>
        <w:t>PORT_Init(MDR_PORTE, &amp;PortStruct);</w:t>
      </w:r>
    </w:p>
    <w:p w14:paraId="5732B7E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4FC56CB6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63E8558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void CPUinit (void)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//процедура инициализации внешнего тактового генератора для процессора</w:t>
      </w:r>
    </w:p>
    <w:p w14:paraId="632562C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2C4C0EA4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внешнего высокочастотного генератора</w:t>
      </w:r>
    </w:p>
    <w:p w14:paraId="7CDA7DF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RST_CLK_HSEconfig(RST_CLK_HSE_ON);</w:t>
      </w:r>
    </w:p>
    <w:p w14:paraId="651E9AF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//запрос состояния, только если готов, то переход к следующим действиям</w:t>
      </w:r>
    </w:p>
    <w:p w14:paraId="622C88F1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while (RST_CLK_HSEstatus()!=SUCCESS);</w:t>
      </w:r>
    </w:p>
    <w:p w14:paraId="618E65C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включение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модуля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 xml:space="preserve"> PLL</w:t>
      </w:r>
    </w:p>
    <w:p w14:paraId="2EE2A60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RST_CLK_CPU_PLLcmd(ENABLE);</w:t>
      </w:r>
    </w:p>
    <w:p w14:paraId="48076F18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// умножение частоты кварцевого генератора в 10 раз</w:t>
      </w:r>
    </w:p>
    <w:p w14:paraId="603DD9C9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RST_CLK_CPU_PLLconfig(RST_CLK_CPU_PLLsrcHSEdiv1, RST_CLK_CPU_PLLmul6);</w:t>
      </w:r>
    </w:p>
    <w:p w14:paraId="3FD8EDB4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 xml:space="preserve">//запрос состояния PLL, если готов, то переход к следующим действиям </w:t>
      </w:r>
    </w:p>
    <w:p w14:paraId="0023EBA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while (RST_CLK_CPU_PLLstatus()!=SUCCESS);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7D13662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//переключение на частоту сформированную PLL</w:t>
      </w:r>
    </w:p>
    <w:p w14:paraId="6C424712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>RST_CLK_CPU_PLLuse(ENABLE);</w:t>
      </w:r>
    </w:p>
    <w:p w14:paraId="45AD7D97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RST_CLK_CPUclkPrescaler(RST_CLK_CPUclkDIV1);</w:t>
      </w:r>
    </w:p>
    <w:p w14:paraId="2BB7F408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//переключение на тактовый сигнал CPU_C3</w:t>
      </w:r>
    </w:p>
    <w:p w14:paraId="4B199924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RST_CLK_CPUclkSelection(RST_CLK_CPUclkCPU_C3);</w:t>
      </w:r>
    </w:p>
    <w:p w14:paraId="3014E9C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2D5A0A48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7249377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void PCLKinit(void)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//процедура тактирования портов</w:t>
      </w:r>
    </w:p>
    <w:p w14:paraId="7DE1726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4CEE864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RST_CLK_PCLKcmd(RST_CLK_PCLK_PORTA,ENABLE);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PORTA</w:t>
      </w:r>
    </w:p>
    <w:p w14:paraId="75A30A5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RST_CLK_PCLKcmd(RST_CLK_PCLK_PORTB,ENABLE);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PORTB</w:t>
      </w:r>
    </w:p>
    <w:p w14:paraId="0ACFB72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RST_CLK_PCLKcmd(RST_CLK_PCLK_PORTC,ENABLE);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PORTC</w:t>
      </w:r>
    </w:p>
    <w:p w14:paraId="5DB2BC4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RST_CLK_PCLKcmd(RST_CLK_PCLK_PORTF,ENABLE);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PORTF</w:t>
      </w:r>
    </w:p>
    <w:p w14:paraId="2CED8021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RST_CLK_PCLKcmd(RST_CLK_PCLK_PORTE,ENABLE);</w:t>
      </w:r>
    </w:p>
    <w:p w14:paraId="2E593C65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306EB054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</w:p>
    <w:p w14:paraId="216F64DA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void LCDStart(void)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процедура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запуска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дисплея</w:t>
      </w:r>
    </w:p>
    <w:p w14:paraId="497CCCF8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53D034C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uint8_t status;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//переменная для анализа состояния чипа</w:t>
      </w:r>
    </w:p>
    <w:p w14:paraId="7585018A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LcdInit(); //установка сигнала перезагрузки, ожидание завершения операции</w:t>
      </w:r>
    </w:p>
    <w:p w14:paraId="0A99102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 xml:space="preserve">do </w:t>
      </w:r>
    </w:p>
    <w:p w14:paraId="2D0CABB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5A244A45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status = ReadStatus(1);//чтение состояния первого чипа</w:t>
      </w:r>
    </w:p>
    <w:p w14:paraId="3D421B26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}while ((status&amp;0x80)!=0x00); //пока не готов снова прочитать состояние</w:t>
      </w:r>
    </w:p>
    <w:p w14:paraId="2C1851B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do</w:t>
      </w:r>
    </w:p>
    <w:p w14:paraId="3C042D0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073F507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status = ReadStatus(2);//чтение состояния второго чипа</w:t>
      </w:r>
    </w:p>
    <w:p w14:paraId="22FDA0B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lastRenderedPageBreak/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}while((status&amp;0x80)!=0x00); //пока не готов снова прочитать состояние</w:t>
      </w:r>
    </w:p>
    <w:p w14:paraId="770A957E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DispOn(1);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чипа 1</w:t>
      </w:r>
    </w:p>
    <w:p w14:paraId="6C15F1E4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DispOn(2);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чипа 2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20EDA00E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LcdClearChip(1);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//очистка чипа 1</w:t>
      </w:r>
    </w:p>
    <w:p w14:paraId="57220609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LcdClearChip(2);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//очистка чипа 2</w:t>
      </w:r>
    </w:p>
    <w:p w14:paraId="4F4E760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10123CC4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26B1DF5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void LCDTestPrint(void)</w:t>
      </w:r>
    </w:p>
    <w:p w14:paraId="10D269B9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732E928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SetPage(1,2);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2 страницу 1-ого чипа</w:t>
      </w:r>
    </w:p>
    <w:p w14:paraId="5CB756D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SetAdress(1,5);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адрес - 5, для 1-ого чипа, (2 страницы)</w:t>
      </w:r>
    </w:p>
    <w:p w14:paraId="008AAF2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WriteData (1,0x20);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//вывод на экран точки с положением 0x20 (по адресу 5, 2 страница, чип 1)</w:t>
      </w:r>
    </w:p>
    <w:p w14:paraId="636E1E1E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SetPage(2,3);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3 страницу 2-ого чипа</w:t>
      </w:r>
    </w:p>
    <w:p w14:paraId="12865286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SetAdress(2,0);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адрес - 0, для 2-ого чипа, (3 страницы)</w:t>
      </w:r>
    </w:p>
    <w:p w14:paraId="461893A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for (int i=0;i&lt;7;i++)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//перебор комбинаций от 0 до 7</w:t>
      </w:r>
    </w:p>
    <w:p w14:paraId="37E5579E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745F1C1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WriteData(2,i);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//вывод на экран точки с положением i, адрес увеличивается на 1 после выполнения каждой команды</w:t>
      </w:r>
    </w:p>
    <w:p w14:paraId="7FC59A6F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5AC28CB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SetPage(2,4);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4 страницу 2-ого чипа</w:t>
      </w:r>
    </w:p>
    <w:p w14:paraId="749DDE3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SetAdress(2,0);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адрес - 0, для 2-ого чипа, (4 страницы)</w:t>
      </w:r>
    </w:p>
    <w:p w14:paraId="6763B11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for (int i=0;i&lt;63;i++)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//перебор комбинаций от 0 до 63</w:t>
      </w:r>
    </w:p>
    <w:p w14:paraId="768E6F30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514C737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WriteData(2,i);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//вывод на экран точки с положением i, адрес увеличивается на 1 после выполнения каждой команды</w:t>
      </w:r>
    </w:p>
    <w:p w14:paraId="7CF71703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2E3ACC6C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8F704B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20C1084E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7CA04CED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72DF83F9" w14:textId="77777777" w:rsidR="00AB672D" w:rsidRPr="00E23D83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void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 xml:space="preserve"> 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outBrigada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(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void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){</w:t>
      </w:r>
    </w:p>
    <w:p w14:paraId="03D6EE8F" w14:textId="77777777" w:rsid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678A843E" w14:textId="77777777" w:rsidR="00AB672D" w:rsidRPr="00E23D83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brigada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[12] = {{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i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g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</w:t>
      </w:r>
    </w:p>
    <w:p w14:paraId="48002360" w14:textId="77777777" w:rsid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lat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N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lat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o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dig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_3}};</w:t>
      </w:r>
    </w:p>
    <w:p w14:paraId="485A0672" w14:textId="77777777" w:rsidR="00AB672D" w:rsidRPr="00E23D83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40B624D2" w14:textId="77777777" w:rsid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26AF6B3A" w14:textId="77777777" w:rsidR="00AB672D" w:rsidRP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B672D">
        <w:rPr>
          <w:rFonts w:ascii="Courier New" w:hAnsi="Courier New" w:cs="Courier New"/>
          <w:sz w:val="22"/>
          <w:szCs w:val="22"/>
          <w:lang w:eastAsia="ru-RU"/>
        </w:rPr>
        <w:t>(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brigada</w:t>
      </w:r>
      <w:r w:rsidRPr="00AB672D">
        <w:rPr>
          <w:rFonts w:ascii="Courier New" w:hAnsi="Courier New" w:cs="Courier New"/>
          <w:sz w:val="22"/>
          <w:szCs w:val="22"/>
          <w:lang w:eastAsia="ru-RU"/>
        </w:rPr>
        <w:t>, 61, 12, 115);</w:t>
      </w:r>
    </w:p>
    <w:p w14:paraId="32B148DE" w14:textId="77777777" w:rsidR="00AB672D" w:rsidRP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AB672D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56453A59" w14:textId="77777777" w:rsidR="00AB672D" w:rsidRP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AB672D">
        <w:rPr>
          <w:rFonts w:ascii="Courier New" w:hAnsi="Courier New" w:cs="Courier New"/>
          <w:sz w:val="22"/>
          <w:szCs w:val="22"/>
          <w:lang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AB672D">
        <w:rPr>
          <w:rFonts w:ascii="Courier New" w:hAnsi="Courier New" w:cs="Courier New"/>
          <w:sz w:val="22"/>
          <w:szCs w:val="22"/>
          <w:lang w:eastAsia="ru-RU"/>
        </w:rPr>
        <w:t xml:space="preserve">* </w:t>
      </w:r>
      <w:r>
        <w:rPr>
          <w:rFonts w:ascii="Courier New" w:hAnsi="Courier New" w:cs="Courier New"/>
          <w:sz w:val="22"/>
          <w:szCs w:val="22"/>
          <w:lang w:eastAsia="ru-RU"/>
        </w:rPr>
        <w:t>molochko</w:t>
      </w:r>
      <w:r w:rsidRPr="00AB672D">
        <w:rPr>
          <w:rFonts w:ascii="Courier New" w:hAnsi="Courier New" w:cs="Courier New"/>
          <w:sz w:val="22"/>
          <w:szCs w:val="22"/>
          <w:lang w:eastAsia="ru-RU"/>
        </w:rPr>
        <w:t xml:space="preserve">[15] = </w:t>
      </w:r>
    </w:p>
    <w:p w14:paraId="38DC5009" w14:textId="77777777" w:rsidR="00AB672D" w:rsidRPr="00D15EEE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V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e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b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i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</w:t>
      </w:r>
    </w:p>
    <w:p w14:paraId="76F72BBA" w14:textId="77777777" w:rsidR="00AB672D" w:rsidRPr="00A267E2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D15EEE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c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,{</w:t>
      </w:r>
      <w:r>
        <w:rPr>
          <w:rFonts w:ascii="Courier New" w:hAnsi="Courier New" w:cs="Courier New"/>
          <w:sz w:val="22"/>
          <w:szCs w:val="22"/>
          <w:lang w:eastAsia="ru-RU"/>
        </w:rPr>
        <w:t>cyr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k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>
        <w:rPr>
          <w:rFonts w:ascii="Courier New" w:hAnsi="Courier New" w:cs="Courier New"/>
          <w:sz w:val="22"/>
          <w:szCs w:val="22"/>
          <w:lang w:eastAsia="ru-RU"/>
        </w:rPr>
        <w:t>cyr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a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>
        <w:rPr>
          <w:rFonts w:ascii="Courier New" w:hAnsi="Courier New" w:cs="Courier New"/>
          <w:sz w:val="22"/>
          <w:szCs w:val="22"/>
          <w:lang w:eastAsia="ru-RU"/>
        </w:rPr>
        <w:t>cyr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ya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}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I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}};</w:t>
      </w:r>
    </w:p>
    <w:p w14:paraId="03558333" w14:textId="77777777" w:rsid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0296DC20" w14:textId="77777777" w:rsidR="00AB672D" w:rsidRPr="00D15EEE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>
        <w:rPr>
          <w:rFonts w:ascii="Courier New" w:hAnsi="Courier New" w:cs="Courier New"/>
          <w:sz w:val="22"/>
          <w:szCs w:val="22"/>
          <w:lang w:eastAsia="ru-RU"/>
        </w:rPr>
        <w:t>lightning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[14]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 xml:space="preserve"> 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= </w:t>
      </w:r>
    </w:p>
    <w:p w14:paraId="70876B9F" w14:textId="77777777" w:rsidR="00AB672D" w:rsidRPr="00A267E2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lastRenderedPageBreak/>
        <w:t>{{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561C98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u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l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i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n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V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}};</w:t>
      </w:r>
    </w:p>
    <w:p w14:paraId="1638B538" w14:textId="77777777" w:rsid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188CD287" w14:textId="77777777" w:rsidR="00AB672D" w:rsidRPr="00A267E2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>
        <w:rPr>
          <w:rFonts w:ascii="Courier New" w:hAnsi="Courier New" w:cs="Courier New"/>
          <w:sz w:val="22"/>
          <w:szCs w:val="22"/>
          <w:lang w:eastAsia="ru-RU"/>
        </w:rPr>
        <w:t>molochko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,62,12,115);</w:t>
      </w:r>
    </w:p>
    <w:p w14:paraId="6D754CD2" w14:textId="77777777" w:rsidR="00AB672D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481114F1" w14:textId="77777777" w:rsidR="00AB672D" w:rsidRPr="00A267E2" w:rsidRDefault="00AB672D" w:rsidP="00AB67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>
        <w:rPr>
          <w:rFonts w:ascii="Courier New" w:hAnsi="Courier New" w:cs="Courier New"/>
          <w:sz w:val="22"/>
          <w:szCs w:val="22"/>
          <w:lang w:eastAsia="ru-RU"/>
        </w:rPr>
        <w:t>lightning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,63,14,113);</w:t>
      </w:r>
    </w:p>
    <w:p w14:paraId="525D36BE" w14:textId="77777777" w:rsidR="00AB672D" w:rsidRDefault="00AB672D" w:rsidP="00AB672D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5D0A0504" w14:textId="77777777" w:rsidR="00AB672D" w:rsidRPr="00A267E2" w:rsidRDefault="00AB672D" w:rsidP="00AB672D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4548A484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</w:p>
    <w:p w14:paraId="0EDC426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>void Test3(int select){</w:t>
      </w:r>
    </w:p>
    <w:p w14:paraId="32EB68B1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LcdClearChip(1);</w:t>
      </w:r>
    </w:p>
    <w:p w14:paraId="0C1C25E5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LcdClearChip(2);</w:t>
      </w:r>
    </w:p>
    <w:p w14:paraId="2EE682A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uint8_t* plata[10] = {{lat_M},{lat_K},{dig_1},{dig_9},{dig_8},</w:t>
      </w:r>
    </w:p>
    <w:p w14:paraId="5C2E3C6B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{dig_6},{lat_B},{lat_E},{dig_9},{dig_2}};</w:t>
      </w:r>
    </w:p>
    <w:p w14:paraId="74D0BE38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LcdScrollString(plata, 0, 10, 86);</w:t>
      </w:r>
    </w:p>
    <w:p w14:paraId="071E5306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3163B737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uint8_t* zadanie1Select[10] = {{cyr_Z},{cyr_a},{cyr_d},{cyr_a},{cyr_ch},</w:t>
      </w:r>
    </w:p>
    <w:p w14:paraId="59788EFF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{cyr_a},{sym_sp},{dig_1},{sym_sp},{cursor}};</w:t>
      </w:r>
    </w:p>
    <w:p w14:paraId="0112BA90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uint8_t* zadanie2NotSelect[8] = {{cyr_Z},{cyr_a},{cyr_d},{cyr_a},{cyr_ch},</w:t>
      </w:r>
    </w:p>
    <w:p w14:paraId="468BC555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{cyr_a},{sym_sp},{dig_2},{sym_sp},{cursor}};</w:t>
      </w:r>
    </w:p>
    <w:p w14:paraId="7B1E2F5C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500BCDCA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LcdPutString(zadanie1Select,3);</w:t>
      </w:r>
    </w:p>
    <w:p w14:paraId="6FE2917A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LcdPutString(zadanie2NotSelect,5);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61F3E004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}else if (select == 2){</w:t>
      </w:r>
    </w:p>
    <w:p w14:paraId="63E5EC77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uint8_t* zadanie1NotSelect[8] = {{cyr_Z},{cyr_a},{cyr_d},{cyr_a},{cyr_ch},</w:t>
      </w:r>
    </w:p>
    <w:p w14:paraId="06AD8A78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{cyr_a},{sym_sp},{dig_1}};</w:t>
      </w:r>
    </w:p>
    <w:p w14:paraId="4AA5CD06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uint8_t* zadanie2Select[10] = {{cyr_Z},{cyr_a},{cyr_d},{cyr_a},{cyr_ch},</w:t>
      </w:r>
    </w:p>
    <w:p w14:paraId="55B7383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{cyr_a},{sym_sp},{dig_2}};</w:t>
      </w:r>
    </w:p>
    <w:p w14:paraId="70F3A7E8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LcdPutString(zadanie1NotSelect,3);</w:t>
      </w:r>
    </w:p>
    <w:p w14:paraId="4E7D7600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LcdPutString(zadanie2Select,5);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3E24CE9E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25175D77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outBrigada();</w:t>
      </w:r>
    </w:p>
    <w:p w14:paraId="0C695E7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4159087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0FA5A66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int main (void)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//точка входа в программу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60ED7E9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121EDB33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ConfigUpButton();</w:t>
      </w:r>
    </w:p>
    <w:p w14:paraId="44CBF3AA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ConfigDownButton();</w:t>
      </w:r>
    </w:p>
    <w:p w14:paraId="5F4FAD2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CPUinit();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//настройка тактирования процессора</w:t>
      </w:r>
    </w:p>
    <w:p w14:paraId="0EB3912F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PCLKinit();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//включние тактовых сигналов</w:t>
      </w:r>
    </w:p>
    <w:p w14:paraId="19D578E4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LCDPins();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//инициализация выводов</w:t>
      </w:r>
    </w:p>
    <w:p w14:paraId="2D8B7AE0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>LCDStart();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запуск</w:t>
      </w:r>
      <w:r w:rsidRPr="009E3D74">
        <w:rPr>
          <w:rFonts w:ascii="Courier New" w:hAnsi="Courier New" w:cs="Courier New"/>
          <w:sz w:val="22"/>
          <w:szCs w:val="22"/>
          <w:lang w:eastAsia="ru-RU"/>
        </w:rPr>
        <w:t xml:space="preserve"> LCD</w:t>
      </w:r>
    </w:p>
    <w:p w14:paraId="5AF5B81E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LcdClearChip (1);</w:t>
      </w:r>
    </w:p>
    <w:p w14:paraId="1FA54173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LcdClearChip (2);</w:t>
      </w:r>
    </w:p>
    <w:p w14:paraId="21CC977F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int select = 1;</w:t>
      </w:r>
    </w:p>
    <w:p w14:paraId="40DC97E3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69BBB482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while(1){</w:t>
      </w:r>
    </w:p>
    <w:p w14:paraId="6108BF48" w14:textId="77777777" w:rsidR="00956215" w:rsidRPr="009E3D74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(PORT_ReadInputDataBit(MDR_PORTB,PORT_Pin_5) == 1){</w:t>
      </w:r>
    </w:p>
    <w:p w14:paraId="279F281E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9E3D74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>Delay(10000);</w:t>
      </w:r>
    </w:p>
    <w:p w14:paraId="1FD2BD26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72AF21C2" w14:textId="77777777" w:rsidR="00956215" w:rsidRPr="008F704B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8F704B">
        <w:rPr>
          <w:rFonts w:ascii="Courier New" w:hAnsi="Courier New" w:cs="Courier New"/>
          <w:sz w:val="22"/>
          <w:szCs w:val="22"/>
          <w:lang w:eastAsia="ru-RU"/>
        </w:rPr>
        <w:lastRenderedPageBreak/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  <w:t>select = 2;</w:t>
      </w:r>
    </w:p>
    <w:p w14:paraId="43AF1034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>Test3(select);</w:t>
      </w:r>
    </w:p>
    <w:p w14:paraId="2E0D772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}else{</w:t>
      </w:r>
    </w:p>
    <w:p w14:paraId="559FF77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select = 1;</w:t>
      </w:r>
    </w:p>
    <w:p w14:paraId="74E57F3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234DA1BE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7442C42C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406CB722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(PORT_ReadInputDataBit(MDR_PORTE,PORT_Pin_1) == 1){</w:t>
      </w:r>
    </w:p>
    <w:p w14:paraId="25BA639A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Delay(10000);</w:t>
      </w:r>
    </w:p>
    <w:p w14:paraId="7A8BD306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612B835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select = 2;</w:t>
      </w:r>
    </w:p>
    <w:p w14:paraId="5D5A8BA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75AD5B57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}else{</w:t>
      </w:r>
    </w:p>
    <w:p w14:paraId="1695FD3D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select = 1;</w:t>
      </w:r>
    </w:p>
    <w:p w14:paraId="1320BE8A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Test3(select);</w:t>
      </w:r>
    </w:p>
    <w:p w14:paraId="6A3A8281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61AD8EEA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5A50911B" w14:textId="77777777" w:rsidR="00956215" w:rsidRPr="00956215" w:rsidRDefault="00956215" w:rsidP="0011419E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36B2298A" w14:textId="77777777" w:rsidR="009E3D74" w:rsidRPr="008F704B" w:rsidRDefault="00956215" w:rsidP="00956215">
      <w:pPr>
        <w:ind w:firstLine="708"/>
        <w:rPr>
          <w:rFonts w:ascii="Courier New" w:hAnsi="Courier New" w:cs="Courier New"/>
          <w:sz w:val="22"/>
          <w:szCs w:val="22"/>
          <w:lang w:val="ru-RU" w:eastAsia="ru-RU"/>
        </w:rPr>
      </w:pPr>
      <w:r w:rsidRPr="00956215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484716A9" w14:textId="219A4768" w:rsidR="00C317BA" w:rsidRPr="00956215" w:rsidRDefault="002352DF" w:rsidP="00956215">
      <w:pPr>
        <w:ind w:firstLine="708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>По результатам программы, по нажатии на кнопки будет меняться положение курсора.</w:t>
      </w:r>
    </w:p>
    <w:p w14:paraId="05A7765C" w14:textId="4901378F" w:rsidR="004E4F52" w:rsidRPr="00C64C0D" w:rsidRDefault="004E4F52" w:rsidP="00784311">
      <w:pPr>
        <w:ind w:firstLine="708"/>
        <w:rPr>
          <w:rFonts w:ascii="Times New Roman" w:hAnsi="Times New Roman" w:cs="Times New Roman"/>
          <w:lang w:val="ru-RU" w:eastAsia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t xml:space="preserve">Задание </w:t>
      </w:r>
      <w:r>
        <w:rPr>
          <w:rFonts w:ascii="Times New Roman" w:hAnsi="Times New Roman" w:cs="Times New Roman"/>
          <w:b/>
          <w:bCs/>
          <w:lang w:val="ru-RU" w:eastAsia="ru-RU"/>
        </w:rPr>
        <w:t>4</w:t>
      </w:r>
      <w:r w:rsidRPr="00580856">
        <w:rPr>
          <w:rFonts w:ascii="Times New Roman" w:hAnsi="Times New Roman" w:cs="Times New Roman"/>
          <w:b/>
          <w:bCs/>
          <w:lang w:val="ru-RU" w:eastAsia="ru-RU"/>
        </w:rPr>
        <w:t xml:space="preserve">: </w:t>
      </w:r>
      <w:r w:rsidR="00C64C0D" w:rsidRPr="00C64C0D">
        <w:rPr>
          <w:rFonts w:ascii="Times New Roman" w:hAnsi="Times New Roman" w:cs="Times New Roman"/>
          <w:lang w:val="ru-RU" w:eastAsia="ru-RU"/>
        </w:rPr>
        <w:t xml:space="preserve">Измените программу из задания 3, добавив на каждый пункт меню свою обрабатываемую задачу: Задача 1 – изменение состояния вывода </w:t>
      </w:r>
      <w:r w:rsidR="00C64C0D" w:rsidRPr="00C64C0D">
        <w:rPr>
          <w:rFonts w:ascii="Times New Roman" w:hAnsi="Times New Roman" w:cs="Times New Roman"/>
          <w:lang w:eastAsia="ru-RU"/>
        </w:rPr>
        <w:t>PORTA</w:t>
      </w:r>
      <w:r w:rsidR="00C64C0D" w:rsidRPr="00C64C0D">
        <w:rPr>
          <w:rFonts w:ascii="Times New Roman" w:hAnsi="Times New Roman" w:cs="Times New Roman"/>
          <w:lang w:val="ru-RU" w:eastAsia="ru-RU"/>
        </w:rPr>
        <w:t>6 (</w:t>
      </w:r>
      <w:r w:rsidR="00C64C0D" w:rsidRPr="00C64C0D">
        <w:rPr>
          <w:rFonts w:ascii="Times New Roman" w:hAnsi="Times New Roman" w:cs="Times New Roman"/>
          <w:lang w:eastAsia="ru-RU"/>
        </w:rPr>
        <w:t>PORTB</w:t>
      </w:r>
      <w:r w:rsidR="00C64C0D" w:rsidRPr="00C64C0D">
        <w:rPr>
          <w:rFonts w:ascii="Times New Roman" w:hAnsi="Times New Roman" w:cs="Times New Roman"/>
          <w:lang w:val="ru-RU" w:eastAsia="ru-RU"/>
        </w:rPr>
        <w:t>0 для 1986</w:t>
      </w:r>
      <w:r w:rsidR="00C64C0D" w:rsidRPr="00C64C0D">
        <w:rPr>
          <w:rFonts w:ascii="Times New Roman" w:hAnsi="Times New Roman" w:cs="Times New Roman"/>
          <w:lang w:eastAsia="ru-RU"/>
        </w:rPr>
        <w:t>BE</w:t>
      </w:r>
      <w:r w:rsidR="00C64C0D" w:rsidRPr="00C64C0D">
        <w:rPr>
          <w:rFonts w:ascii="Times New Roman" w:hAnsi="Times New Roman" w:cs="Times New Roman"/>
          <w:lang w:val="ru-RU" w:eastAsia="ru-RU"/>
        </w:rPr>
        <w:t xml:space="preserve">93У) на противоположное через 1 секунду с подтверждением текущего состояния на дисплее; Задача 2 – изменение состояния </w:t>
      </w:r>
      <w:r w:rsidR="00C64C0D" w:rsidRPr="00C64C0D">
        <w:rPr>
          <w:rFonts w:ascii="Times New Roman" w:hAnsi="Times New Roman" w:cs="Times New Roman"/>
          <w:lang w:eastAsia="ru-RU"/>
        </w:rPr>
        <w:t>PORTA</w:t>
      </w:r>
      <w:r w:rsidR="00C64C0D" w:rsidRPr="00C64C0D">
        <w:rPr>
          <w:rFonts w:ascii="Times New Roman" w:hAnsi="Times New Roman" w:cs="Times New Roman"/>
          <w:lang w:val="ru-RU" w:eastAsia="ru-RU"/>
        </w:rPr>
        <w:t>7 (</w:t>
      </w:r>
      <w:r w:rsidR="00C64C0D" w:rsidRPr="00C64C0D">
        <w:rPr>
          <w:rFonts w:ascii="Times New Roman" w:hAnsi="Times New Roman" w:cs="Times New Roman"/>
          <w:lang w:eastAsia="ru-RU"/>
        </w:rPr>
        <w:t>PORTB</w:t>
      </w:r>
      <w:r w:rsidR="00C64C0D" w:rsidRPr="00C64C0D">
        <w:rPr>
          <w:rFonts w:ascii="Times New Roman" w:hAnsi="Times New Roman" w:cs="Times New Roman"/>
          <w:lang w:val="ru-RU" w:eastAsia="ru-RU"/>
        </w:rPr>
        <w:t>1 для 1986</w:t>
      </w:r>
      <w:r w:rsidR="00C64C0D" w:rsidRPr="00C64C0D">
        <w:rPr>
          <w:rFonts w:ascii="Times New Roman" w:hAnsi="Times New Roman" w:cs="Times New Roman"/>
          <w:lang w:eastAsia="ru-RU"/>
        </w:rPr>
        <w:t>BE</w:t>
      </w:r>
      <w:r w:rsidR="00C64C0D" w:rsidRPr="00C64C0D">
        <w:rPr>
          <w:rFonts w:ascii="Times New Roman" w:hAnsi="Times New Roman" w:cs="Times New Roman"/>
          <w:lang w:val="ru-RU" w:eastAsia="ru-RU"/>
        </w:rPr>
        <w:t>93У) на противоположное через 2 секунды с подтверждением текущего состояния на дисплее.</w:t>
      </w:r>
    </w:p>
    <w:p w14:paraId="20514027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#include "MDR32F9Qx_port.h"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//библиотека работы с портами</w:t>
      </w:r>
    </w:p>
    <w:p w14:paraId="6816E56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#include "MDR32F9Qx_rst_clk.h"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//библиотека работы с модулем тактирования</w:t>
      </w:r>
    </w:p>
    <w:p w14:paraId="516C1E20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#include "mlt_lcd.h"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//библиотека работы с дисплеем</w:t>
      </w:r>
    </w:p>
    <w:p w14:paraId="3BCC8CD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#include "lcdstring.h"</w:t>
      </w:r>
    </w:p>
    <w:p w14:paraId="3142E39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#include "math.h"</w:t>
      </w:r>
    </w:p>
    <w:p w14:paraId="6E215A5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10939094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//структура инициализации порта</w:t>
      </w:r>
    </w:p>
    <w:p w14:paraId="081E30A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PORT_InitTypeDef PortStruct;</w:t>
      </w:r>
    </w:p>
    <w:p w14:paraId="093CEA3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00F2AD6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Delay(uint32_t wait)</w:t>
      </w:r>
    </w:p>
    <w:p w14:paraId="78F4203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{</w:t>
      </w:r>
    </w:p>
    <w:p w14:paraId="4883B95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for (int i=0;i&lt;wait;i++);</w:t>
      </w:r>
    </w:p>
    <w:p w14:paraId="006B07C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2515C20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4EC10F29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void LCDPins (void) //процедура инициализации выводов МК для работы с LCD</w:t>
      </w:r>
    </w:p>
    <w:p w14:paraId="5F6F78F6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{ //все линии цифровые в режиме PORT с медленным фронтом</w:t>
      </w:r>
    </w:p>
    <w:p w14:paraId="52806E73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lastRenderedPageBreak/>
        <w:tab/>
        <w:t>//линии DB5:DB0 - PA5:PA0 по умолчанию ввод без подтяжек и фильтров</w:t>
      </w:r>
    </w:p>
    <w:p w14:paraId="241A200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PortStruct.PORT_Pin = PORT_Pin_0|PORT_Pin_1|PORT_Pin_2|PORT_Pin_3|PORT_Pin_4|PORT_Pin_5;</w:t>
      </w:r>
    </w:p>
    <w:p w14:paraId="194A5AE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548DD43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60121CD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31E9310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5A0BD4D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PORT_Init(MDR_PORTA,&amp;PortStruct);</w:t>
      </w:r>
    </w:p>
    <w:p w14:paraId="12F0B4B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//линии DB7:DB6 - PF3:PF2 по умолчанию ввод без подтяжек и фильтров</w:t>
      </w:r>
    </w:p>
    <w:p w14:paraId="37509E7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PortStruct.PORT_Pin = PORT_Pin_2|PORT_Pin_3;</w:t>
      </w:r>
    </w:p>
    <w:p w14:paraId="2ADB8BC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PORT_Init(MDR_PORTF,&amp;PortStruct);</w:t>
      </w:r>
    </w:p>
    <w:p w14:paraId="438F122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линии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E1 - PB7, E2 - PB8,RES - PB9, R/~W - PB10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вывод</w:t>
      </w:r>
    </w:p>
    <w:p w14:paraId="62B79A4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PortStruct.PORT_OE = PORT_OE_OUT;</w:t>
      </w:r>
    </w:p>
    <w:p w14:paraId="38A7C17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PortStruct.PORT_Pin = PORT_Pin_7|PORT_Pin_8|PORT_Pin_9|PORT_Pin_10;</w:t>
      </w:r>
    </w:p>
    <w:p w14:paraId="16B6846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PORT_Init(MDR_PORTB,&amp;PortStruct);</w:t>
      </w:r>
    </w:p>
    <w:p w14:paraId="7301E21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//Линии A0 - PC0, E - PC1 вывод</w:t>
      </w:r>
    </w:p>
    <w:p w14:paraId="2A4A9C0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PortStruct.PORT_Pin = PORT_Pin_0|PORT_Pin_1;</w:t>
      </w:r>
    </w:p>
    <w:p w14:paraId="0B50FAD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PORT_Init(MDR_PORTC,&amp;PortStruct);</w:t>
      </w:r>
    </w:p>
    <w:p w14:paraId="3CB396F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50B4716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356F622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ConfigUpButton(void){</w:t>
      </w:r>
    </w:p>
    <w:p w14:paraId="0D15FF1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PortStruct.PORT_Pin = (PORT_Pin_5);</w:t>
      </w:r>
    </w:p>
    <w:p w14:paraId="1FE7C55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19894B2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43140C4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7326D63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33F56D4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PortStruct.PORT_PULL_UP = PORT_PULL_UP_ON;</w:t>
      </w:r>
    </w:p>
    <w:p w14:paraId="696D059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PORT_Init(MDR_PORTB, &amp;PortStruct);</w:t>
      </w:r>
    </w:p>
    <w:p w14:paraId="167C6DC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3E8CA27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344299E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ConfigDownButton(void){</w:t>
      </w:r>
    </w:p>
    <w:p w14:paraId="7A16525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PortStruct.PORT_Pin = (PORT_Pin_1);</w:t>
      </w:r>
    </w:p>
    <w:p w14:paraId="456181E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48C1AB6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48D852A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2DE77CC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24AB9DC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PortStruct.PORT_PULL_UP = PORT_PULL_UP_ON;</w:t>
      </w:r>
    </w:p>
    <w:p w14:paraId="66D115A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PORT_Init(MDR_PORTE, &amp;PortStruct);</w:t>
      </w:r>
    </w:p>
    <w:p w14:paraId="7E38047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460FA1B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60BCDA8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ConfigSelectButton(void){</w:t>
      </w:r>
    </w:p>
    <w:p w14:paraId="4817509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PortStruct.PORT_Pin = (PORT_Pin_2);</w:t>
      </w:r>
    </w:p>
    <w:p w14:paraId="417BA6D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PortStruct.PORT_OE = PORT_OE_IN;</w:t>
      </w:r>
    </w:p>
    <w:p w14:paraId="3FBD6FB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PortStruct.PORT_FUNC = PORT_FUNC_PORT;</w:t>
      </w:r>
    </w:p>
    <w:p w14:paraId="6173638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22BDCD5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667A7AC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PortStruct.PORT_PULL_UP = PORT_PULL_UP_ON;</w:t>
      </w:r>
    </w:p>
    <w:p w14:paraId="03C4589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PORT_Init(MDR_PORTC, &amp;PortStruct);</w:t>
      </w:r>
    </w:p>
    <w:p w14:paraId="1E886DB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72E5771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6816B25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ConfigPortA(void){</w:t>
      </w:r>
    </w:p>
    <w:p w14:paraId="49C5106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PortStruct.PORT_Pin = (PORT_Pin_6 | PORT_Pin_7);</w:t>
      </w:r>
    </w:p>
    <w:p w14:paraId="2813BE0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PortStruct.PORT_OE = PORT_OE_OUT;</w:t>
      </w:r>
    </w:p>
    <w:p w14:paraId="186DCE4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lastRenderedPageBreak/>
        <w:tab/>
        <w:t>PortStruct.PORT_FUNC = PORT_FUNC_PORT;</w:t>
      </w:r>
    </w:p>
    <w:p w14:paraId="478EB14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PortStruct.PORT_MODE = PORT_MODE_DIGITAL;</w:t>
      </w:r>
    </w:p>
    <w:p w14:paraId="483337C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PortStruct.PORT_SPEED = PORT_SPEED_SLOW;</w:t>
      </w:r>
    </w:p>
    <w:p w14:paraId="6FEF780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PORT_Init(MDR_PORTA, &amp;PortStruct);</w:t>
      </w:r>
    </w:p>
    <w:p w14:paraId="50DB865E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10BEB36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7EF5DF97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void CPUinit (void)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//процедура инициализации внешнего тактового генератора для процессора</w:t>
      </w:r>
    </w:p>
    <w:p w14:paraId="398FAE40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581C939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внешнего высокочастотного генератора</w:t>
      </w:r>
    </w:p>
    <w:p w14:paraId="5B5790A7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RST_CLK_HSEconfig(RST_CLK_HSE_ON);</w:t>
      </w:r>
    </w:p>
    <w:p w14:paraId="49552D5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//запрос состояния, только если готов, то переход к следующим действиям</w:t>
      </w:r>
    </w:p>
    <w:p w14:paraId="63BA025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while (RST_CLK_HSEstatus()!=SUCCESS);</w:t>
      </w:r>
    </w:p>
    <w:p w14:paraId="71F83D8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включение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модуля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PLL</w:t>
      </w:r>
    </w:p>
    <w:p w14:paraId="5B5D959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RST_CLK_CPU_PLLcmd(ENABLE);</w:t>
      </w:r>
    </w:p>
    <w:p w14:paraId="3041E17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// умножение частоты кварцевого генератора в 10 раз</w:t>
      </w:r>
    </w:p>
    <w:p w14:paraId="6A741B0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RST_CLK_CPU_PLLconfig(RST_CLK_CPU_PLLsrcHSEdiv1, RST_CLK_CPU_PLLmul6);</w:t>
      </w:r>
    </w:p>
    <w:p w14:paraId="033DB23D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 xml:space="preserve">//запрос состояния PLL, если готов, то переход к следующим действиям </w:t>
      </w:r>
    </w:p>
    <w:p w14:paraId="70EB87B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while (RST_CLK_CPU_PLLstatus()!=SUCCESS);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16C1F16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//переключение на частоту сформированную PLL</w:t>
      </w:r>
    </w:p>
    <w:p w14:paraId="29574501" w14:textId="77777777" w:rsidR="00E7615C" w:rsidRPr="008F704B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8F704B">
        <w:rPr>
          <w:rFonts w:ascii="Courier New" w:hAnsi="Courier New" w:cs="Courier New"/>
          <w:sz w:val="22"/>
          <w:szCs w:val="22"/>
          <w:lang w:eastAsia="ru-RU"/>
        </w:rPr>
        <w:t>RST_CLK_CPU_PLLuse(ENABLE);</w:t>
      </w:r>
    </w:p>
    <w:p w14:paraId="13FEF48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8F704B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RST_CLK_CPUclkPrescaler(RST_CLK_CPUclkDIV1);</w:t>
      </w:r>
    </w:p>
    <w:p w14:paraId="36F6DB18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//переключение на тактовый сигнал CPU_C3</w:t>
      </w:r>
    </w:p>
    <w:p w14:paraId="3740069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RST_CLK_CPUclkSelection(RST_CLK_CPUclkCPU_C3);</w:t>
      </w:r>
    </w:p>
    <w:p w14:paraId="2E4933F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495B0FD3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457AF8FA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void PCLKinit(void)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//процедура тактирования портов</w:t>
      </w:r>
    </w:p>
    <w:p w14:paraId="19AE7B2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55B7ED1F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RST_CLK_PCLKcmd(RST_CLK_PCLK_PORTA,ENABLE);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PORTA</w:t>
      </w:r>
    </w:p>
    <w:p w14:paraId="0C10A990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RST_CLK_PCLKcmd(RST_CLK_PCLK_PORTB,ENABLE);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PORTB</w:t>
      </w:r>
    </w:p>
    <w:p w14:paraId="7645B0F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RST_CLK_PCLKcmd(RST_CLK_PCLK_PORTC,ENABLE);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PORTC</w:t>
      </w:r>
    </w:p>
    <w:p w14:paraId="6AA38BCF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RST_CLK_PCLKcmd(RST_CLK_PCLK_PORTF,ENABLE);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тактирования PORTF</w:t>
      </w:r>
    </w:p>
    <w:p w14:paraId="1F378381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RST_CLK_PCLKcmd(RST_CLK_PCLK_PORTE,ENABLE);</w:t>
      </w:r>
    </w:p>
    <w:p w14:paraId="2FBCB6A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75B7960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1F04872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LCDStart(void)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процедура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запуска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дисплея</w:t>
      </w:r>
    </w:p>
    <w:p w14:paraId="0BC2BF5D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4934097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uint8_t status;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//переменная для анализа состояния чипа</w:t>
      </w:r>
    </w:p>
    <w:p w14:paraId="6C5CA473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LcdInit(); //установка сигнала перезагрузки, ожидание завершения операции</w:t>
      </w:r>
    </w:p>
    <w:p w14:paraId="391DB7C7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 xml:space="preserve">do </w:t>
      </w:r>
    </w:p>
    <w:p w14:paraId="44202BA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21368D44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status = ReadStatus(1);//чтение состояния первого чипа</w:t>
      </w:r>
    </w:p>
    <w:p w14:paraId="44D63202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}while ((status&amp;0x80)!=0x00); //пока не готов снова прочитать состояние</w:t>
      </w:r>
    </w:p>
    <w:p w14:paraId="68495B6E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do</w:t>
      </w:r>
    </w:p>
    <w:p w14:paraId="61456998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lastRenderedPageBreak/>
        <w:tab/>
        <w:t>{</w:t>
      </w:r>
    </w:p>
    <w:p w14:paraId="3EF0D5DE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status = ReadStatus(2);//чтение состояния второго чипа</w:t>
      </w:r>
    </w:p>
    <w:p w14:paraId="384983D6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}while((status&amp;0x80)!=0x00); //пока не готов снова прочитать состояние</w:t>
      </w:r>
    </w:p>
    <w:p w14:paraId="77536894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DispOn(1);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чипа 1</w:t>
      </w:r>
    </w:p>
    <w:p w14:paraId="55DFECAD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DispOn(2);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//включение чипа 2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0A878CE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LcdClearChip(1);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//очистка чипа 1</w:t>
      </w:r>
    </w:p>
    <w:p w14:paraId="0D345A06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LcdClearChip(2);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//очистка чипа 2</w:t>
      </w:r>
    </w:p>
    <w:p w14:paraId="2C6E5A3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2086E49E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71FD3A9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void LCDTestPrint(void)</w:t>
      </w:r>
    </w:p>
    <w:p w14:paraId="1ABCBD38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{</w:t>
      </w:r>
    </w:p>
    <w:p w14:paraId="55B3E097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SetPage(1,2);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2 страницу 1-ого чипа</w:t>
      </w:r>
    </w:p>
    <w:p w14:paraId="70BBD320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SetAdress(1,5);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адрес - 5, для 1-ого чипа, (2 страницы)</w:t>
      </w:r>
    </w:p>
    <w:p w14:paraId="709F5D6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WriteData (1,0x20);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//вывод на экран точки с положением 0x20 (по адресу 5, 2 страница, чип 1)</w:t>
      </w:r>
    </w:p>
    <w:p w14:paraId="2CCEE5C0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SetPage(2,3);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3 страницу 2-ого чипа</w:t>
      </w:r>
    </w:p>
    <w:p w14:paraId="1850CC8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SetAdress(2,0);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адрес - 0, для 2-ого чипа, (3 страницы)</w:t>
      </w:r>
    </w:p>
    <w:p w14:paraId="6EC3C982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for (int i=0;i&lt;7;i++)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//перебор комбинаций от 0 до 7</w:t>
      </w:r>
    </w:p>
    <w:p w14:paraId="68167856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41135BAD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WriteData(2,i);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//вывод на экран точки с положением i, адрес увеличивается на 1 после выполнения каждой команды</w:t>
      </w:r>
    </w:p>
    <w:p w14:paraId="1EB0CCE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7FB241BD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SetPage(2,4);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4 страницу 2-ого чипа</w:t>
      </w:r>
    </w:p>
    <w:p w14:paraId="7490DEDA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SetAdress(2,0);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//установить адрес - 0, для 2-ого чипа, (4 страницы)</w:t>
      </w:r>
    </w:p>
    <w:p w14:paraId="74C24050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for (int i=0;i&lt;63;i++)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//перебор комбинаций от 0 до 63</w:t>
      </w:r>
    </w:p>
    <w:p w14:paraId="5B2A2549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{</w:t>
      </w:r>
    </w:p>
    <w:p w14:paraId="7AE554D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WriteData(2,i);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//вывод на экран точки с положением i, адрес увеличивается на 1 после выполнения каждой команды</w:t>
      </w:r>
    </w:p>
    <w:p w14:paraId="4AF45E1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1BCBB71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713B891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1406A60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Test1(void){</w:t>
      </w:r>
    </w:p>
    <w:p w14:paraId="5E1CF5D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 (1);</w:t>
      </w:r>
    </w:p>
    <w:p w14:paraId="1810575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 (2);</w:t>
      </w:r>
    </w:p>
    <w:p w14:paraId="45F4098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LcdPutImage(icon_mil,0,0,1,1);</w:t>
      </w:r>
    </w:p>
    <w:p w14:paraId="3E1DBD0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LcdPutChar (cyr_R, 11,0);</w:t>
      </w:r>
    </w:p>
    <w:p w14:paraId="15EAB37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LcdPutChar (cyr_G, 12,0);</w:t>
      </w:r>
    </w:p>
    <w:p w14:paraId="67F33C2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LcdPutChar (cyr_R, 13,0);</w:t>
      </w:r>
    </w:p>
    <w:p w14:paraId="7957D49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LcdPutChar (cyr_T, 14,0);</w:t>
      </w:r>
    </w:p>
    <w:p w14:paraId="3984CEE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LcdPutChar (cyr_U, 15,0);</w:t>
      </w:r>
    </w:p>
    <w:p w14:paraId="3702203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 *group[3] = {{dig_1},{dig_4},{dig_5}};</w:t>
      </w:r>
    </w:p>
    <w:p w14:paraId="679A2BC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LcdScrollString (group, 2, 3, 8);</w:t>
      </w:r>
    </w:p>
    <w:p w14:paraId="208E56A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 *str[16]={{cyr_V},{cyr_R},</w:t>
      </w:r>
    </w:p>
    <w:p w14:paraId="0F9FD51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{cyr_A},</w:t>
      </w:r>
    </w:p>
    <w:p w14:paraId="01BF57B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lastRenderedPageBreak/>
        <w:tab/>
        <w:t>{cyr_G},</w:t>
      </w:r>
    </w:p>
    <w:p w14:paraId="2495827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{cyr_I},{sym_sp},{sym_sp},{sym_sp},{sym_sp},{sym_sp},{sym_sp},{sym_sp},{sym_sp},{sym_sp},{sym_sp},{sym_sp}</w:t>
      </w:r>
    </w:p>
    <w:p w14:paraId="16BBE24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};</w:t>
      </w:r>
    </w:p>
    <w:p w14:paraId="40E4D21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char stroka[16];</w:t>
      </w:r>
    </w:p>
    <w:p w14:paraId="255C0EA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sprintf(stroka, "%s %f", "Pi ",3.141592);</w:t>
      </w:r>
    </w:p>
    <w:p w14:paraId="57AAD7C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PrintString (stroka,4);</w:t>
      </w:r>
    </w:p>
    <w:p w14:paraId="50251FE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while(1) 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бесконечный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цикл</w:t>
      </w:r>
    </w:p>
    <w:p w14:paraId="3B467BC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</w:t>
      </w:r>
    </w:p>
    <w:p w14:paraId="1A07290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for (int i=0;i&lt;16;i++)</w:t>
      </w:r>
    </w:p>
    <w:p w14:paraId="1FBCEF8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{LcdScrollString (str, 3, 5, i);</w:t>
      </w:r>
    </w:p>
    <w:p w14:paraId="2E3E7BB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Delay(1000000);}</w:t>
      </w:r>
    </w:p>
    <w:p w14:paraId="2E1CFB9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28ED919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3CF7731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2665DF00" w14:textId="77777777" w:rsidR="00DE232D" w:rsidRP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void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outBrigada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(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void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){</w:t>
      </w:r>
    </w:p>
    <w:p w14:paraId="2D28C7A3" w14:textId="77777777" w:rsidR="00DE232D" w:rsidRP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DE232D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107F7A61" w14:textId="77777777" w:rsidR="00DE232D" w:rsidRP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 xml:space="preserve">* 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brigada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[12] = {{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r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i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g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DE232D">
        <w:rPr>
          <w:rFonts w:ascii="Courier New" w:hAnsi="Courier New" w:cs="Courier New"/>
          <w:sz w:val="22"/>
          <w:szCs w:val="22"/>
          <w:lang w:eastAsia="ru-RU"/>
        </w:rPr>
        <w:t>},</w:t>
      </w:r>
    </w:p>
    <w:p w14:paraId="05869DA1" w14:textId="77777777" w:rsid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DE232D">
        <w:rPr>
          <w:rFonts w:ascii="Courier New" w:hAnsi="Courier New" w:cs="Courier New"/>
          <w:sz w:val="22"/>
          <w:szCs w:val="22"/>
          <w:lang w:eastAsia="ru-RU"/>
        </w:rPr>
        <w:tab/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d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lat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N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lat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o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}, 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dig</w:t>
      </w:r>
      <w:r w:rsidRPr="00E23D83">
        <w:rPr>
          <w:rFonts w:ascii="Courier New" w:hAnsi="Courier New" w:cs="Courier New"/>
          <w:sz w:val="22"/>
          <w:szCs w:val="22"/>
          <w:lang w:val="ru-RU" w:eastAsia="ru-RU"/>
        </w:rPr>
        <w:t>_3}};</w:t>
      </w:r>
    </w:p>
    <w:p w14:paraId="1859DA6B" w14:textId="77777777" w:rsidR="00DE232D" w:rsidRPr="00E23D83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4A1D05CD" w14:textId="77777777" w:rsid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56745586" w14:textId="77777777" w:rsidR="00DE232D" w:rsidRPr="00A267E2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brigada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 61, 12, 115);</w:t>
      </w:r>
    </w:p>
    <w:p w14:paraId="4801DD88" w14:textId="77777777" w:rsid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0A9C7ACF" w14:textId="77777777" w:rsidR="00DE232D" w:rsidRPr="00D15EEE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>
        <w:rPr>
          <w:rFonts w:ascii="Courier New" w:hAnsi="Courier New" w:cs="Courier New"/>
          <w:sz w:val="22"/>
          <w:szCs w:val="22"/>
          <w:lang w:eastAsia="ru-RU"/>
        </w:rPr>
        <w:t>molochko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[1</w:t>
      </w:r>
      <w:r w:rsidRPr="00E75C57">
        <w:rPr>
          <w:rFonts w:ascii="Courier New" w:hAnsi="Courier New" w:cs="Courier New"/>
          <w:sz w:val="22"/>
          <w:szCs w:val="22"/>
          <w:lang w:val="ru-RU" w:eastAsia="ru-RU"/>
        </w:rPr>
        <w:t>5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] = </w:t>
      </w:r>
    </w:p>
    <w:p w14:paraId="302006DB" w14:textId="77777777" w:rsidR="00DE232D" w:rsidRPr="00D15EEE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V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e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b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i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>},</w:t>
      </w:r>
    </w:p>
    <w:p w14:paraId="57B3C71D" w14:textId="77777777" w:rsidR="00DE232D" w:rsidRPr="00A267E2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D15EEE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c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,{</w:t>
      </w:r>
      <w:r>
        <w:rPr>
          <w:rFonts w:ascii="Courier New" w:hAnsi="Courier New" w:cs="Courier New"/>
          <w:sz w:val="22"/>
          <w:szCs w:val="22"/>
          <w:lang w:eastAsia="ru-RU"/>
        </w:rPr>
        <w:t>cyr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k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>
        <w:rPr>
          <w:rFonts w:ascii="Courier New" w:hAnsi="Courier New" w:cs="Courier New"/>
          <w:sz w:val="22"/>
          <w:szCs w:val="22"/>
          <w:lang w:eastAsia="ru-RU"/>
        </w:rPr>
        <w:t>cyr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a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>
        <w:rPr>
          <w:rFonts w:ascii="Courier New" w:hAnsi="Courier New" w:cs="Courier New"/>
          <w:sz w:val="22"/>
          <w:szCs w:val="22"/>
          <w:lang w:eastAsia="ru-RU"/>
        </w:rPr>
        <w:t>cyr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ya</w:t>
      </w:r>
      <w:r w:rsidRPr="00402AF7">
        <w:rPr>
          <w:rFonts w:ascii="Courier New" w:hAnsi="Courier New" w:cs="Courier New"/>
          <w:sz w:val="22"/>
          <w:szCs w:val="22"/>
          <w:lang w:val="ru-RU" w:eastAsia="ru-RU"/>
        </w:rPr>
        <w:t>}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I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}};</w:t>
      </w:r>
    </w:p>
    <w:p w14:paraId="26EA8F49" w14:textId="77777777" w:rsid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0F879EA4" w14:textId="77777777" w:rsidR="00DE232D" w:rsidRPr="00D15EEE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uint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8_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* </w:t>
      </w:r>
      <w:r>
        <w:rPr>
          <w:rFonts w:ascii="Courier New" w:hAnsi="Courier New" w:cs="Courier New"/>
          <w:sz w:val="22"/>
          <w:szCs w:val="22"/>
          <w:lang w:eastAsia="ru-RU"/>
        </w:rPr>
        <w:t>lightning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[14]</w:t>
      </w:r>
      <w:r w:rsidRPr="00D15EEE">
        <w:rPr>
          <w:rFonts w:ascii="Courier New" w:hAnsi="Courier New" w:cs="Courier New"/>
          <w:sz w:val="22"/>
          <w:szCs w:val="22"/>
          <w:lang w:val="ru-RU" w:eastAsia="ru-RU"/>
        </w:rPr>
        <w:t xml:space="preserve"> 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 xml:space="preserve">= </w:t>
      </w:r>
    </w:p>
    <w:p w14:paraId="60DDB91E" w14:textId="77777777" w:rsidR="00DE232D" w:rsidRPr="00A267E2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{{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561C98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u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l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i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n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A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sp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cyr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>
        <w:rPr>
          <w:rFonts w:ascii="Courier New" w:hAnsi="Courier New" w:cs="Courier New"/>
          <w:sz w:val="22"/>
          <w:szCs w:val="22"/>
          <w:lang w:eastAsia="ru-RU"/>
        </w:rPr>
        <w:t>V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},{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sym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_</w:t>
      </w:r>
      <w:r w:rsidRPr="00E23D83">
        <w:rPr>
          <w:rFonts w:ascii="Courier New" w:hAnsi="Courier New" w:cs="Courier New"/>
          <w:sz w:val="22"/>
          <w:szCs w:val="22"/>
          <w:lang w:eastAsia="ru-RU"/>
        </w:rPr>
        <w:t>pt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}};</w:t>
      </w:r>
    </w:p>
    <w:p w14:paraId="35138EF0" w14:textId="77777777" w:rsid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4A5F5B43" w14:textId="77777777" w:rsidR="00DE232D" w:rsidRPr="00A267E2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>
        <w:rPr>
          <w:rFonts w:ascii="Courier New" w:hAnsi="Courier New" w:cs="Courier New"/>
          <w:sz w:val="22"/>
          <w:szCs w:val="22"/>
          <w:lang w:eastAsia="ru-RU"/>
        </w:rPr>
        <w:t>molochko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,62,12,115);</w:t>
      </w:r>
    </w:p>
    <w:p w14:paraId="473CFD85" w14:textId="77777777" w:rsidR="00DE232D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ab/>
      </w:r>
    </w:p>
    <w:p w14:paraId="09D6AB8A" w14:textId="77777777" w:rsidR="00DE232D" w:rsidRPr="00A267E2" w:rsidRDefault="00DE232D" w:rsidP="00DE232D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23D83">
        <w:rPr>
          <w:rFonts w:ascii="Courier New" w:hAnsi="Courier New" w:cs="Courier New"/>
          <w:sz w:val="22"/>
          <w:szCs w:val="22"/>
          <w:lang w:eastAsia="ru-RU"/>
        </w:rPr>
        <w:t>LcdScrollString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(</w:t>
      </w:r>
      <w:r>
        <w:rPr>
          <w:rFonts w:ascii="Courier New" w:hAnsi="Courier New" w:cs="Courier New"/>
          <w:sz w:val="22"/>
          <w:szCs w:val="22"/>
          <w:lang w:eastAsia="ru-RU"/>
        </w:rPr>
        <w:t>lightning</w:t>
      </w: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,63,14,113);</w:t>
      </w:r>
    </w:p>
    <w:p w14:paraId="0B7F86E8" w14:textId="77777777" w:rsidR="00DE232D" w:rsidRDefault="00DE232D" w:rsidP="00DE232D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</w:p>
    <w:p w14:paraId="3667277B" w14:textId="77777777" w:rsidR="00DE232D" w:rsidRPr="00A267E2" w:rsidRDefault="00DE232D" w:rsidP="00DE232D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A267E2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6AA0DD5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3857B0F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Test3(int select){</w:t>
      </w:r>
    </w:p>
    <w:p w14:paraId="172CB83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LcdClearChip(1);</w:t>
      </w:r>
    </w:p>
    <w:p w14:paraId="29A3F09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LcdClearChip(2);</w:t>
      </w:r>
    </w:p>
    <w:p w14:paraId="1150DBA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uint8_t* plata[10] = {{lat_M},{lat_K},{dig_1},{dig_9},{dig_8},</w:t>
      </w:r>
    </w:p>
    <w:p w14:paraId="660805A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{dig_6},{lat_B},{lat_E},{dig_9},{dig_2}};</w:t>
      </w:r>
    </w:p>
    <w:p w14:paraId="5CCE1CB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LcdScrollString(plata, 0, 10, 86);</w:t>
      </w:r>
    </w:p>
    <w:p w14:paraId="6A3100D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74F9CF7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uint8_t* zadanie1Select[10] = {{cyr_Z},{cyr_a},{cyr_d},{cyr_a},{cyr_ch},</w:t>
      </w:r>
    </w:p>
    <w:p w14:paraId="2E99954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{cyr_a},{sym_sp},{dig_1},{sym_sp},{cursor}};</w:t>
      </w:r>
    </w:p>
    <w:p w14:paraId="550168F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uint8_t* zadanie2NotSelect[8] = {{cyr_Z},{cyr_a},{cyr_d},{cyr_a},{cyr_ch},</w:t>
      </w:r>
    </w:p>
    <w:p w14:paraId="3223A15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{cyr_a},{sym_sp},{dig_2},{sym_sp},{cursor}};</w:t>
      </w:r>
    </w:p>
    <w:p w14:paraId="1BF184D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1B82C83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LcdPutString(zadanie1Select,3);</w:t>
      </w:r>
    </w:p>
    <w:p w14:paraId="0348773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lastRenderedPageBreak/>
        <w:tab/>
        <w:t>LcdPutString(zadanie2NotSelect,5);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0E13706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}else if (select == 2){</w:t>
      </w:r>
    </w:p>
    <w:p w14:paraId="1ACAC71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uint8_t* zadanie1NotSelect[8] = {{cyr_Z},{cyr_a},{cyr_d},{cyr_a},{cyr_ch},</w:t>
      </w:r>
    </w:p>
    <w:p w14:paraId="7045121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{cyr_a},{sym_sp},{dig_1}};</w:t>
      </w:r>
    </w:p>
    <w:p w14:paraId="24D356B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uint8_t* zadanie2Select[10] = {{cyr_Z},{cyr_a},{cyr_d},{cyr_a},{cyr_ch},</w:t>
      </w:r>
    </w:p>
    <w:p w14:paraId="5AB389F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{cyr_a},{sym_sp},{dig_2}};</w:t>
      </w:r>
    </w:p>
    <w:p w14:paraId="34C0CBD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LcdPutString(zadanie1NotSelect,3);</w:t>
      </w:r>
    </w:p>
    <w:p w14:paraId="6359657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LcdPutString(zadanie2Select,5);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7795E54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4C89182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outBrigada();</w:t>
      </w:r>
    </w:p>
    <w:p w14:paraId="4271524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106E8F7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7C83877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confirm(uint8_t bit, int select){</w:t>
      </w:r>
    </w:p>
    <w:p w14:paraId="5CF2123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LcdClearChip(1);</w:t>
      </w:r>
    </w:p>
    <w:p w14:paraId="4DB1A43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LcdClearChip(2);</w:t>
      </w:r>
    </w:p>
    <w:p w14:paraId="32F5C2D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char stroka[30];</w:t>
      </w:r>
    </w:p>
    <w:p w14:paraId="193FE14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42B17B31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sprintf(stroka, "%s %u", "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Состояние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PORTA6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изменено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с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", bit);</w:t>
      </w:r>
    </w:p>
    <w:p w14:paraId="2DCFD4F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 xml:space="preserve">PrintString(stroka, 3); </w:t>
      </w:r>
    </w:p>
    <w:p w14:paraId="1929596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62587AB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else if (select == 2){</w:t>
      </w:r>
    </w:p>
    <w:p w14:paraId="7767DF2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sprintf(stroka, "%s %u", "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Состояние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PORTA7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изменено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с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", bit);</w:t>
      </w:r>
    </w:p>
    <w:p w14:paraId="66E9730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 xml:space="preserve">PrintString(stroka, 3); </w:t>
      </w:r>
    </w:p>
    <w:p w14:paraId="24EE9781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7037000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090940C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4305B36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void InverseBit(int select){</w:t>
      </w:r>
    </w:p>
    <w:p w14:paraId="4CBF81D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LcdClearChip(1);</w:t>
      </w:r>
    </w:p>
    <w:p w14:paraId="69E489F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LcdClearChip(2);</w:t>
      </w:r>
    </w:p>
    <w:p w14:paraId="7F8CB9E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54C53E4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(PORT_ReadInputDataBit(MDR_PORTA, PORT_Pin_6) == 1){</w:t>
      </w:r>
    </w:p>
    <w:p w14:paraId="2DF2A51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confirm(1, select);</w:t>
      </w:r>
    </w:p>
    <w:p w14:paraId="50B392B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Delay(1600000);</w:t>
      </w:r>
    </w:p>
    <w:p w14:paraId="1410FF0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PORT_SetBits(MDR_PORTA,PORT_Pin_6);</w:t>
      </w:r>
    </w:p>
    <w:p w14:paraId="6B157DD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328AC04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}else{</w:t>
      </w:r>
    </w:p>
    <w:p w14:paraId="0FFF7622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confirm(0,select);</w:t>
      </w:r>
    </w:p>
    <w:p w14:paraId="5663A00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Delay(1600000);</w:t>
      </w:r>
    </w:p>
    <w:p w14:paraId="46FE6CA1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PORT_ResetBits(MDR_PORTA,PORT_Pin_6);</w:t>
      </w:r>
    </w:p>
    <w:p w14:paraId="299A38A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1C7C222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61380B70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}else{</w:t>
      </w:r>
    </w:p>
    <w:p w14:paraId="3E1BA18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(PORT_ReadInputDataBit(MDR_PORTA, PORT_Pin_7) == 1){</w:t>
      </w:r>
    </w:p>
    <w:p w14:paraId="451089B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confirm(1, select);</w:t>
      </w:r>
    </w:p>
    <w:p w14:paraId="26800AD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Delay(3200000);</w:t>
      </w:r>
    </w:p>
    <w:p w14:paraId="192DDB3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PORT_SetBits(MDR_PORTA,PORT_Pin_7);</w:t>
      </w:r>
    </w:p>
    <w:p w14:paraId="0F407EE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3851A2F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}else{</w:t>
      </w:r>
    </w:p>
    <w:p w14:paraId="2EE67E6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confirm(0,select);</w:t>
      </w:r>
    </w:p>
    <w:p w14:paraId="5B8D167B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Delay(3200000);</w:t>
      </w:r>
    </w:p>
    <w:p w14:paraId="4EA4425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lastRenderedPageBreak/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PORT_ResetBits(MDR_PORTA,PORT_Pin_7);</w:t>
      </w:r>
    </w:p>
    <w:p w14:paraId="0E915B9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7973B03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663BC0D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1D62AF6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}</w:t>
      </w:r>
    </w:p>
    <w:p w14:paraId="6DF1044C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</w:p>
    <w:p w14:paraId="523EC2A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int main (void)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точка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входа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в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программу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</w:p>
    <w:p w14:paraId="4CBF7CC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>{</w:t>
      </w:r>
    </w:p>
    <w:p w14:paraId="6922C9E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ConfigUpButton();</w:t>
      </w:r>
    </w:p>
    <w:p w14:paraId="76A8035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ConfigPortA();</w:t>
      </w:r>
    </w:p>
    <w:p w14:paraId="269641A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ConfigSelectButton();</w:t>
      </w:r>
    </w:p>
    <w:p w14:paraId="6D61A478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ConfigDownButton();</w:t>
      </w:r>
    </w:p>
    <w:p w14:paraId="55EF72A6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CPUinit();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настройка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тактирования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процессора</w:t>
      </w:r>
    </w:p>
    <w:p w14:paraId="5E0E293D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PCLKinit();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//включние тактовых сигналов</w:t>
      </w:r>
    </w:p>
    <w:p w14:paraId="6050E851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LCDPins();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//инициализация выводов</w:t>
      </w:r>
    </w:p>
    <w:p w14:paraId="1AED5F7E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LCDStart();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//</w:t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запуск</w:t>
      </w:r>
      <w:r w:rsidRPr="00E96678">
        <w:rPr>
          <w:rFonts w:ascii="Courier New" w:hAnsi="Courier New" w:cs="Courier New"/>
          <w:sz w:val="22"/>
          <w:szCs w:val="22"/>
          <w:lang w:eastAsia="ru-RU"/>
        </w:rPr>
        <w:t xml:space="preserve"> LCD</w:t>
      </w:r>
    </w:p>
    <w:p w14:paraId="1F75261D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 (1);</w:t>
      </w:r>
    </w:p>
    <w:p w14:paraId="6C43E8F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LcdClearChip (2);</w:t>
      </w:r>
    </w:p>
    <w:p w14:paraId="044E5CE7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int select = 1;</w:t>
      </w:r>
    </w:p>
    <w:p w14:paraId="4D4EAA83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5DF03DF4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while(1){</w:t>
      </w:r>
    </w:p>
    <w:p w14:paraId="648595BA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(PORT_ReadInputDataBit(MDR_PORTC, PORT_Pin_2) == 1){</w:t>
      </w:r>
    </w:p>
    <w:p w14:paraId="73CDE379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>Delay(10000);</w:t>
      </w:r>
    </w:p>
    <w:p w14:paraId="3C9C902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InverseBit(select);</w:t>
      </w:r>
    </w:p>
    <w:p w14:paraId="5D539B29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6B74500E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(PORT_ReadInputDataBit(MDR_PORTB,PORT_Pin_5) == 1){</w:t>
      </w:r>
    </w:p>
    <w:p w14:paraId="683012F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Delay(10000);</w:t>
      </w:r>
    </w:p>
    <w:p w14:paraId="1754342C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1462366E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select = 2;</w:t>
      </w:r>
    </w:p>
    <w:p w14:paraId="16CEE784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1A94665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}else{</w:t>
      </w:r>
    </w:p>
    <w:p w14:paraId="4A277BC3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select = 1;</w:t>
      </w:r>
    </w:p>
    <w:p w14:paraId="67C3C559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5C76DB8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56D15922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}</w:t>
      </w:r>
    </w:p>
    <w:p w14:paraId="38554DEF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  <w:t>if (PORT_ReadInputDataBit(MDR_PORTE,PORT_Pin_1) == 1){</w:t>
      </w:r>
    </w:p>
    <w:p w14:paraId="3B9BA8D5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>Delay(10000);</w:t>
      </w:r>
    </w:p>
    <w:p w14:paraId="5DA8D981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if (select == 1){</w:t>
      </w:r>
    </w:p>
    <w:p w14:paraId="31AD19CF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select = 2;</w:t>
      </w:r>
    </w:p>
    <w:p w14:paraId="58C3DBE9" w14:textId="77777777" w:rsidR="00E7615C" w:rsidRPr="00E96678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  <w:t>Test3(select);</w:t>
      </w:r>
    </w:p>
    <w:p w14:paraId="6CD85EF2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96678">
        <w:rPr>
          <w:rFonts w:ascii="Courier New" w:hAnsi="Courier New" w:cs="Courier New"/>
          <w:sz w:val="22"/>
          <w:szCs w:val="22"/>
          <w:lang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}else{</w:t>
      </w:r>
    </w:p>
    <w:p w14:paraId="43BF59EF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select = 1;</w:t>
      </w:r>
    </w:p>
    <w:p w14:paraId="1EE9EE95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Test3(select);</w:t>
      </w:r>
    </w:p>
    <w:p w14:paraId="0F728BEB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386E7C48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</w: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01A29BB2" w14:textId="77777777" w:rsidR="00E7615C" w:rsidRPr="00E7615C" w:rsidRDefault="00E7615C" w:rsidP="0014508E">
      <w:pPr>
        <w:spacing w:line="240" w:lineRule="auto"/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ab/>
        <w:t>}</w:t>
      </w:r>
    </w:p>
    <w:p w14:paraId="78F3B699" w14:textId="77777777" w:rsidR="00E96678" w:rsidRPr="008F704B" w:rsidRDefault="00E7615C" w:rsidP="0014508E">
      <w:pPr>
        <w:ind w:firstLine="709"/>
        <w:rPr>
          <w:rFonts w:ascii="Courier New" w:hAnsi="Courier New" w:cs="Courier New"/>
          <w:sz w:val="22"/>
          <w:szCs w:val="22"/>
          <w:lang w:val="ru-RU" w:eastAsia="ru-RU"/>
        </w:rPr>
      </w:pPr>
      <w:r w:rsidRPr="00E7615C">
        <w:rPr>
          <w:rFonts w:ascii="Courier New" w:hAnsi="Courier New" w:cs="Courier New"/>
          <w:sz w:val="22"/>
          <w:szCs w:val="22"/>
          <w:lang w:val="ru-RU" w:eastAsia="ru-RU"/>
        </w:rPr>
        <w:t>}</w:t>
      </w:r>
    </w:p>
    <w:p w14:paraId="37BD05D3" w14:textId="28C274E7" w:rsidR="0014508E" w:rsidRPr="0004114B" w:rsidRDefault="0004114B" w:rsidP="00E7615C">
      <w:pPr>
        <w:ind w:firstLine="709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 xml:space="preserve">По нажатии на кнопку </w:t>
      </w:r>
      <w:r>
        <w:rPr>
          <w:rFonts w:ascii="Times New Roman" w:hAnsi="Times New Roman" w:cs="Times New Roman"/>
          <w:lang w:eastAsia="ru-RU"/>
        </w:rPr>
        <w:t>SELECT</w:t>
      </w:r>
      <w:r w:rsidRPr="0004114B">
        <w:rPr>
          <w:rFonts w:ascii="Times New Roman" w:hAnsi="Times New Roman" w:cs="Times New Roman"/>
          <w:lang w:val="ru-RU" w:eastAsia="ru-RU"/>
        </w:rPr>
        <w:t xml:space="preserve"> </w:t>
      </w:r>
      <w:r>
        <w:rPr>
          <w:rFonts w:ascii="Times New Roman" w:hAnsi="Times New Roman" w:cs="Times New Roman"/>
          <w:lang w:val="ru-RU" w:eastAsia="ru-RU"/>
        </w:rPr>
        <w:t>в зависимости от задачи будет инвертироваться значение порта через определенное время.</w:t>
      </w:r>
    </w:p>
    <w:p w14:paraId="08D66F35" w14:textId="6F2C6D7F" w:rsidR="002E0904" w:rsidRDefault="002E0904" w:rsidP="00E7615C">
      <w:pPr>
        <w:ind w:firstLine="709"/>
        <w:rPr>
          <w:rFonts w:ascii="Times New Roman" w:hAnsi="Times New Roman" w:cs="Times New Roman"/>
          <w:lang w:val="ru-RU" w:eastAsia="ru-RU"/>
        </w:rPr>
      </w:pPr>
      <w:r w:rsidRPr="00580856">
        <w:rPr>
          <w:rFonts w:ascii="Times New Roman" w:hAnsi="Times New Roman" w:cs="Times New Roman"/>
          <w:b/>
          <w:bCs/>
          <w:lang w:val="ru-RU" w:eastAsia="ru-RU"/>
        </w:rPr>
        <w:lastRenderedPageBreak/>
        <w:t>Выво</w:t>
      </w:r>
      <w:r w:rsidR="005C7115">
        <w:rPr>
          <w:rFonts w:ascii="Times New Roman" w:hAnsi="Times New Roman" w:cs="Times New Roman"/>
          <w:b/>
          <w:bCs/>
          <w:lang w:val="ru-RU" w:eastAsia="ru-RU"/>
        </w:rPr>
        <w:t>д</w:t>
      </w:r>
      <w:r w:rsidRPr="00580856">
        <w:rPr>
          <w:rFonts w:ascii="Times New Roman" w:hAnsi="Times New Roman" w:cs="Times New Roman"/>
          <w:b/>
          <w:bCs/>
          <w:lang w:val="ru-RU" w:eastAsia="ru-RU"/>
        </w:rPr>
        <w:t xml:space="preserve">: </w:t>
      </w:r>
      <w:r w:rsidRPr="00580856">
        <w:rPr>
          <w:rFonts w:ascii="Times New Roman" w:hAnsi="Times New Roman" w:cs="Times New Roman"/>
          <w:lang w:val="ru-RU" w:eastAsia="ru-RU"/>
        </w:rPr>
        <w:t>в ходе</w:t>
      </w:r>
      <w:r w:rsidR="003E4ACB">
        <w:rPr>
          <w:rFonts w:ascii="Times New Roman" w:hAnsi="Times New Roman" w:cs="Times New Roman"/>
          <w:lang w:val="ru-RU" w:eastAsia="ru-RU"/>
        </w:rPr>
        <w:t xml:space="preserve"> выполнения</w:t>
      </w:r>
      <w:r w:rsidRPr="00580856">
        <w:rPr>
          <w:rFonts w:ascii="Times New Roman" w:hAnsi="Times New Roman" w:cs="Times New Roman"/>
          <w:lang w:val="ru-RU" w:eastAsia="ru-RU"/>
        </w:rPr>
        <w:t xml:space="preserve"> данной лабораторной работы ознакомились</w:t>
      </w:r>
      <w:r w:rsidR="0058736E" w:rsidRPr="0058736E">
        <w:rPr>
          <w:rFonts w:ascii="Times New Roman" w:hAnsi="Times New Roman" w:cs="Times New Roman"/>
          <w:lang w:val="ru-RU" w:eastAsia="ru-RU"/>
        </w:rPr>
        <w:t xml:space="preserve"> </w:t>
      </w:r>
      <w:r w:rsidR="0058736E">
        <w:rPr>
          <w:rFonts w:ascii="Times New Roman" w:hAnsi="Times New Roman" w:cs="Times New Roman"/>
          <w:lang w:eastAsia="ru-RU"/>
        </w:rPr>
        <w:t>c</w:t>
      </w:r>
      <w:r w:rsidR="0058736E" w:rsidRPr="0058736E">
        <w:rPr>
          <w:rFonts w:ascii="Times New Roman" w:hAnsi="Times New Roman" w:cs="Times New Roman"/>
          <w:lang w:val="ru-RU" w:eastAsia="ru-RU"/>
        </w:rPr>
        <w:t xml:space="preserve"> </w:t>
      </w:r>
      <w:r w:rsidR="000F0CD1">
        <w:rPr>
          <w:rFonts w:ascii="Times New Roman" w:hAnsi="Times New Roman" w:cs="Times New Roman"/>
          <w:lang w:val="ru-RU" w:eastAsia="ru-RU"/>
        </w:rPr>
        <w:t>выводом текстовой</w:t>
      </w:r>
      <w:r w:rsidR="00E55393">
        <w:rPr>
          <w:rFonts w:ascii="Times New Roman" w:hAnsi="Times New Roman" w:cs="Times New Roman"/>
          <w:lang w:val="ru-RU" w:eastAsia="ru-RU"/>
        </w:rPr>
        <w:t xml:space="preserve"> информации на жидкокристаллически</w:t>
      </w:r>
      <w:r w:rsidR="007E7EBE">
        <w:rPr>
          <w:rFonts w:ascii="Times New Roman" w:hAnsi="Times New Roman" w:cs="Times New Roman"/>
          <w:lang w:val="ru-RU" w:eastAsia="ru-RU"/>
        </w:rPr>
        <w:t>й</w:t>
      </w:r>
      <w:r w:rsidR="005E4FBB">
        <w:rPr>
          <w:rFonts w:ascii="Times New Roman" w:hAnsi="Times New Roman" w:cs="Times New Roman"/>
          <w:lang w:val="ru-RU" w:eastAsia="ru-RU"/>
        </w:rPr>
        <w:t xml:space="preserve"> диспле</w:t>
      </w:r>
      <w:r w:rsidR="00D76CC3">
        <w:rPr>
          <w:rFonts w:ascii="Times New Roman" w:hAnsi="Times New Roman" w:cs="Times New Roman"/>
          <w:lang w:val="ru-RU" w:eastAsia="ru-RU"/>
        </w:rPr>
        <w:t>й</w:t>
      </w:r>
      <w:r w:rsidR="004E5582">
        <w:rPr>
          <w:rFonts w:ascii="Times New Roman" w:hAnsi="Times New Roman" w:cs="Times New Roman"/>
          <w:lang w:val="ru-RU" w:eastAsia="ru-RU"/>
        </w:rPr>
        <w:t>, а также написали интерфейс для пользователя</w:t>
      </w:r>
      <w:r w:rsidR="00481ED6">
        <w:rPr>
          <w:rFonts w:ascii="Times New Roman" w:hAnsi="Times New Roman" w:cs="Times New Roman"/>
          <w:lang w:val="ru-RU" w:eastAsia="ru-RU"/>
        </w:rPr>
        <w:t>.</w:t>
      </w:r>
    </w:p>
    <w:p w14:paraId="4B6DC107" w14:textId="19D90BA6" w:rsidR="003467CF" w:rsidRPr="00505779" w:rsidRDefault="003467CF" w:rsidP="00505779">
      <w:pPr>
        <w:pStyle w:val="ac"/>
        <w:ind w:left="0" w:firstLine="709"/>
        <w:rPr>
          <w:rFonts w:ascii="Times New Roman" w:hAnsi="Times New Roman" w:cs="Times New Roman"/>
          <w:lang w:val="ru-RU" w:eastAsia="ru-RU"/>
        </w:rPr>
      </w:pPr>
    </w:p>
    <w:sectPr w:rsidR="003467CF" w:rsidRPr="00505779" w:rsidSect="008440F8">
      <w:footerReference w:type="default" r:id="rId9"/>
      <w:pgSz w:w="11906" w:h="16838"/>
      <w:pgMar w:top="1440" w:right="866" w:bottom="1440" w:left="1800" w:header="720" w:footer="6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CD0F5" w14:textId="77777777" w:rsidR="00BF6908" w:rsidRDefault="00BF6908">
      <w:pPr>
        <w:spacing w:line="240" w:lineRule="auto"/>
      </w:pPr>
      <w:r>
        <w:separator/>
      </w:r>
    </w:p>
  </w:endnote>
  <w:endnote w:type="continuationSeparator" w:id="0">
    <w:p w14:paraId="71790411" w14:textId="77777777" w:rsidR="00BF6908" w:rsidRDefault="00BF6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2852223"/>
      <w:docPartObj>
        <w:docPartGallery w:val="Page Numbers (Bottom of Page)"/>
        <w:docPartUnique/>
      </w:docPartObj>
    </w:sdtPr>
    <w:sdtContent>
      <w:p w14:paraId="64227B90" w14:textId="77777777" w:rsidR="00640D10" w:rsidRPr="00C036FE" w:rsidRDefault="00C036FE" w:rsidP="0098542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423DF" w14:textId="77777777" w:rsidR="00BF6908" w:rsidRDefault="00BF6908">
      <w:r>
        <w:separator/>
      </w:r>
    </w:p>
  </w:footnote>
  <w:footnote w:type="continuationSeparator" w:id="0">
    <w:p w14:paraId="5FCAC292" w14:textId="77777777" w:rsidR="00BF6908" w:rsidRDefault="00BF69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7E288D1"/>
    <w:multiLevelType w:val="singleLevel"/>
    <w:tmpl w:val="F7E288D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8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49AC80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55F289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C4B6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81AC3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0AD52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09C99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467C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7D812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5F40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ED3D91"/>
    <w:multiLevelType w:val="hybridMultilevel"/>
    <w:tmpl w:val="BFDC16F2"/>
    <w:lvl w:ilvl="0" w:tplc="A2A62670">
      <w:start w:val="3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0A911050"/>
    <w:multiLevelType w:val="hybridMultilevel"/>
    <w:tmpl w:val="F70C1F8E"/>
    <w:lvl w:ilvl="0" w:tplc="7CA2BAA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B40313"/>
    <w:multiLevelType w:val="hybridMultilevel"/>
    <w:tmpl w:val="ACD4D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CE5443"/>
    <w:multiLevelType w:val="hybridMultilevel"/>
    <w:tmpl w:val="8F2C1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1436ED"/>
    <w:multiLevelType w:val="hybridMultilevel"/>
    <w:tmpl w:val="B1F2382E"/>
    <w:lvl w:ilvl="0" w:tplc="1F5082CE">
      <w:start w:val="3"/>
      <w:numFmt w:val="bullet"/>
      <w:lvlText w:val="–"/>
      <w:lvlJc w:val="left"/>
      <w:pPr>
        <w:ind w:left="1068" w:hanging="360"/>
      </w:pPr>
      <w:rPr>
        <w:rFonts w:ascii="Mongolian Baiti" w:eastAsiaTheme="minorEastAsia" w:hAnsi="Mongolian Baiti" w:cs="Mongolian Bait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F2A4646"/>
    <w:multiLevelType w:val="hybridMultilevel"/>
    <w:tmpl w:val="567C2940"/>
    <w:lvl w:ilvl="0" w:tplc="EBEA0586">
      <w:start w:val="1"/>
      <w:numFmt w:val="bullet"/>
      <w:lvlText w:val="̵"/>
      <w:lvlJc w:val="left"/>
      <w:pPr>
        <w:ind w:left="1429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77DD3"/>
    <w:multiLevelType w:val="hybridMultilevel"/>
    <w:tmpl w:val="7EF0202C"/>
    <w:lvl w:ilvl="0" w:tplc="859ACF7C">
      <w:start w:val="3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5BA4CE8"/>
    <w:multiLevelType w:val="hybridMultilevel"/>
    <w:tmpl w:val="37A28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F0B03"/>
    <w:multiLevelType w:val="hybridMultilevel"/>
    <w:tmpl w:val="37F64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5C2E7D"/>
    <w:multiLevelType w:val="hybridMultilevel"/>
    <w:tmpl w:val="377630F6"/>
    <w:lvl w:ilvl="0" w:tplc="FB3CF7A8">
      <w:start w:val="1"/>
      <w:numFmt w:val="bullet"/>
      <w:lvlText w:val="–"/>
      <w:lvlJc w:val="left"/>
      <w:pPr>
        <w:ind w:left="1429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E7694"/>
    <w:multiLevelType w:val="hybridMultilevel"/>
    <w:tmpl w:val="022E0084"/>
    <w:lvl w:ilvl="0" w:tplc="484023F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59E90ABD"/>
    <w:multiLevelType w:val="hybridMultilevel"/>
    <w:tmpl w:val="283E3A56"/>
    <w:lvl w:ilvl="0" w:tplc="8CAABA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011A3"/>
    <w:multiLevelType w:val="hybridMultilevel"/>
    <w:tmpl w:val="45345A1C"/>
    <w:lvl w:ilvl="0" w:tplc="3758B152">
      <w:start w:val="1"/>
      <w:numFmt w:val="decimal"/>
      <w:lvlText w:val="%1.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0002C21"/>
    <w:multiLevelType w:val="hybridMultilevel"/>
    <w:tmpl w:val="E7C039EE"/>
    <w:lvl w:ilvl="0" w:tplc="CB68F1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01844DF"/>
    <w:multiLevelType w:val="hybridMultilevel"/>
    <w:tmpl w:val="52D05CE0"/>
    <w:lvl w:ilvl="0" w:tplc="484023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426788"/>
    <w:multiLevelType w:val="hybridMultilevel"/>
    <w:tmpl w:val="543AA12E"/>
    <w:lvl w:ilvl="0" w:tplc="2176F828">
      <w:start w:val="1"/>
      <w:numFmt w:val="bullet"/>
      <w:suff w:val="space"/>
      <w:lvlText w:val="–"/>
      <w:lvlJc w:val="left"/>
      <w:pPr>
        <w:ind w:left="1429" w:hanging="360"/>
      </w:pPr>
      <w:rPr>
        <w:rFonts w:ascii="Liberation Serif" w:hAnsi="Liberation Serif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A4E7F"/>
    <w:multiLevelType w:val="multilevel"/>
    <w:tmpl w:val="2E0E558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7063FB46"/>
    <w:multiLevelType w:val="multilevel"/>
    <w:tmpl w:val="9C8068D6"/>
    <w:lvl w:ilvl="0">
      <w:start w:val="1"/>
      <w:numFmt w:val="decimal"/>
      <w:pStyle w:val="1"/>
      <w:suff w:val="space"/>
      <w:lvlText w:val="%1"/>
      <w:lvlJc w:val="left"/>
      <w:pPr>
        <w:tabs>
          <w:tab w:val="left" w:pos="420"/>
        </w:tabs>
        <w:ind w:left="0" w:firstLine="0"/>
      </w:pPr>
      <w:rPr>
        <w:rFonts w:ascii="Times New Roman" w:eastAsia="SimSun" w:hAnsi="Times New Roman" w:cs="Times New Roman" w:hint="default"/>
        <w:b/>
        <w:bCs/>
        <w:sz w:val="32"/>
        <w:szCs w:val="32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left" w:pos="988"/>
        </w:tabs>
        <w:ind w:left="568" w:firstLine="0"/>
      </w:pPr>
      <w:rPr>
        <w:rFonts w:ascii="Times New Roman" w:eastAsia="SimSun" w:hAnsi="Times New Roman" w:cs="Times New Roman" w:hint="default"/>
        <w:b/>
        <w:bCs/>
        <w:color w:val="000000" w:themeColor="text1"/>
        <w:sz w:val="28"/>
        <w:szCs w:val="28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ascii="Times New Roman" w:eastAsia="SimSun" w:hAnsi="Times New Roman" w:cs="Times New Roman" w:hint="default"/>
        <w:b w:val="0"/>
        <w:bCs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ordinal"/>
      <w:lvlText w:val="%1.%2.%3.%4.%5.%6.%7.%8.%9."/>
      <w:lvlJc w:val="left"/>
      <w:pPr>
        <w:tabs>
          <w:tab w:val="left" w:pos="420"/>
        </w:tabs>
        <w:ind w:left="4648" w:hanging="1448"/>
      </w:pPr>
      <w:rPr>
        <w:rFonts w:ascii="SimSun" w:eastAsia="SimSun" w:hAnsi="SimSun" w:cs="SimSun" w:hint="default"/>
      </w:rPr>
    </w:lvl>
  </w:abstractNum>
  <w:abstractNum w:abstractNumId="29" w15:restartNumberingAfterBreak="0">
    <w:nsid w:val="7D405AD3"/>
    <w:multiLevelType w:val="hybridMultilevel"/>
    <w:tmpl w:val="C28CE7E6"/>
    <w:lvl w:ilvl="0" w:tplc="03F2B64A">
      <w:start w:val="3"/>
      <w:numFmt w:val="bullet"/>
      <w:lvlText w:val="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48887015">
    <w:abstractNumId w:val="28"/>
  </w:num>
  <w:num w:numId="2" w16cid:durableId="411119700">
    <w:abstractNumId w:val="0"/>
  </w:num>
  <w:num w:numId="3" w16cid:durableId="844126120">
    <w:abstractNumId w:val="19"/>
  </w:num>
  <w:num w:numId="4" w16cid:durableId="2108890793">
    <w:abstractNumId w:val="14"/>
  </w:num>
  <w:num w:numId="5" w16cid:durableId="595401153">
    <w:abstractNumId w:val="18"/>
  </w:num>
  <w:num w:numId="6" w16cid:durableId="1825512591">
    <w:abstractNumId w:val="17"/>
  </w:num>
  <w:num w:numId="7" w16cid:durableId="395319791">
    <w:abstractNumId w:val="29"/>
  </w:num>
  <w:num w:numId="8" w16cid:durableId="19211065">
    <w:abstractNumId w:val="15"/>
  </w:num>
  <w:num w:numId="9" w16cid:durableId="1199395945">
    <w:abstractNumId w:val="11"/>
  </w:num>
  <w:num w:numId="10" w16cid:durableId="1446198374">
    <w:abstractNumId w:val="10"/>
  </w:num>
  <w:num w:numId="11" w16cid:durableId="1734696154">
    <w:abstractNumId w:val="8"/>
  </w:num>
  <w:num w:numId="12" w16cid:durableId="2098399430">
    <w:abstractNumId w:val="7"/>
  </w:num>
  <w:num w:numId="13" w16cid:durableId="225071139">
    <w:abstractNumId w:val="6"/>
  </w:num>
  <w:num w:numId="14" w16cid:durableId="2095201263">
    <w:abstractNumId w:val="5"/>
  </w:num>
  <w:num w:numId="15" w16cid:durableId="1674528767">
    <w:abstractNumId w:val="9"/>
  </w:num>
  <w:num w:numId="16" w16cid:durableId="732697622">
    <w:abstractNumId w:val="4"/>
  </w:num>
  <w:num w:numId="17" w16cid:durableId="1653291441">
    <w:abstractNumId w:val="3"/>
  </w:num>
  <w:num w:numId="18" w16cid:durableId="1618247223">
    <w:abstractNumId w:val="2"/>
  </w:num>
  <w:num w:numId="19" w16cid:durableId="143130820">
    <w:abstractNumId w:val="1"/>
  </w:num>
  <w:num w:numId="20" w16cid:durableId="16321313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7627147">
    <w:abstractNumId w:val="13"/>
  </w:num>
  <w:num w:numId="22" w16cid:durableId="1966544468">
    <w:abstractNumId w:val="25"/>
  </w:num>
  <w:num w:numId="23" w16cid:durableId="1086540756">
    <w:abstractNumId w:val="21"/>
  </w:num>
  <w:num w:numId="24" w16cid:durableId="1872954275">
    <w:abstractNumId w:val="22"/>
  </w:num>
  <w:num w:numId="25" w16cid:durableId="355499520">
    <w:abstractNumId w:val="16"/>
  </w:num>
  <w:num w:numId="26" w16cid:durableId="358900213">
    <w:abstractNumId w:val="20"/>
  </w:num>
  <w:num w:numId="27" w16cid:durableId="1610044448">
    <w:abstractNumId w:val="26"/>
  </w:num>
  <w:num w:numId="28" w16cid:durableId="1253858259">
    <w:abstractNumId w:val="23"/>
  </w:num>
  <w:num w:numId="29" w16cid:durableId="1439522400">
    <w:abstractNumId w:val="24"/>
  </w:num>
  <w:num w:numId="30" w16cid:durableId="1597209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attachedTemplate r:id="rId1"/>
  <w:defaultTabStop w:val="708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22"/>
    <w:rsid w:val="00001B1F"/>
    <w:rsid w:val="00001B2E"/>
    <w:rsid w:val="00002E0D"/>
    <w:rsid w:val="000045AC"/>
    <w:rsid w:val="00006C42"/>
    <w:rsid w:val="00007292"/>
    <w:rsid w:val="000072D6"/>
    <w:rsid w:val="000075A8"/>
    <w:rsid w:val="000126A2"/>
    <w:rsid w:val="00015E9A"/>
    <w:rsid w:val="00023780"/>
    <w:rsid w:val="0002468C"/>
    <w:rsid w:val="00035675"/>
    <w:rsid w:val="0004114B"/>
    <w:rsid w:val="00044B27"/>
    <w:rsid w:val="00045078"/>
    <w:rsid w:val="00050C4E"/>
    <w:rsid w:val="00051BC9"/>
    <w:rsid w:val="00062B38"/>
    <w:rsid w:val="00064B8F"/>
    <w:rsid w:val="00071B50"/>
    <w:rsid w:val="000741D5"/>
    <w:rsid w:val="00076205"/>
    <w:rsid w:val="0007646D"/>
    <w:rsid w:val="00085A6E"/>
    <w:rsid w:val="00097BEC"/>
    <w:rsid w:val="000A19C7"/>
    <w:rsid w:val="000A3FF5"/>
    <w:rsid w:val="000A439E"/>
    <w:rsid w:val="000A68FA"/>
    <w:rsid w:val="000B1191"/>
    <w:rsid w:val="000B4A0B"/>
    <w:rsid w:val="000C301D"/>
    <w:rsid w:val="000D40CD"/>
    <w:rsid w:val="000D4747"/>
    <w:rsid w:val="000E0E50"/>
    <w:rsid w:val="000E1E22"/>
    <w:rsid w:val="000E2B92"/>
    <w:rsid w:val="000E7FB6"/>
    <w:rsid w:val="000F0CD1"/>
    <w:rsid w:val="000F1336"/>
    <w:rsid w:val="000F479D"/>
    <w:rsid w:val="000F667C"/>
    <w:rsid w:val="000F7BEA"/>
    <w:rsid w:val="001117C3"/>
    <w:rsid w:val="00112541"/>
    <w:rsid w:val="0011419E"/>
    <w:rsid w:val="00115B47"/>
    <w:rsid w:val="00117482"/>
    <w:rsid w:val="00123F8A"/>
    <w:rsid w:val="00132605"/>
    <w:rsid w:val="001359D9"/>
    <w:rsid w:val="00135D75"/>
    <w:rsid w:val="001370BB"/>
    <w:rsid w:val="00142D30"/>
    <w:rsid w:val="0014508E"/>
    <w:rsid w:val="00145299"/>
    <w:rsid w:val="00151872"/>
    <w:rsid w:val="001569CD"/>
    <w:rsid w:val="001725DE"/>
    <w:rsid w:val="00175A51"/>
    <w:rsid w:val="00175F1B"/>
    <w:rsid w:val="001772B9"/>
    <w:rsid w:val="00182BA0"/>
    <w:rsid w:val="00182DE2"/>
    <w:rsid w:val="00185581"/>
    <w:rsid w:val="001879DA"/>
    <w:rsid w:val="001921B1"/>
    <w:rsid w:val="00192DAF"/>
    <w:rsid w:val="00197B75"/>
    <w:rsid w:val="001A0026"/>
    <w:rsid w:val="001A2250"/>
    <w:rsid w:val="001A24FE"/>
    <w:rsid w:val="001A3399"/>
    <w:rsid w:val="001A497D"/>
    <w:rsid w:val="001B1729"/>
    <w:rsid w:val="001B2DFF"/>
    <w:rsid w:val="001C00A0"/>
    <w:rsid w:val="001C39CB"/>
    <w:rsid w:val="001C662D"/>
    <w:rsid w:val="001D614F"/>
    <w:rsid w:val="001E1785"/>
    <w:rsid w:val="001E392D"/>
    <w:rsid w:val="001E52A1"/>
    <w:rsid w:val="001E555B"/>
    <w:rsid w:val="001E6725"/>
    <w:rsid w:val="001E75BA"/>
    <w:rsid w:val="001F181A"/>
    <w:rsid w:val="001F3F54"/>
    <w:rsid w:val="001F6871"/>
    <w:rsid w:val="00204607"/>
    <w:rsid w:val="00205D01"/>
    <w:rsid w:val="00212A30"/>
    <w:rsid w:val="002352DF"/>
    <w:rsid w:val="0024461D"/>
    <w:rsid w:val="00251CBF"/>
    <w:rsid w:val="002521CD"/>
    <w:rsid w:val="002570C5"/>
    <w:rsid w:val="00260E64"/>
    <w:rsid w:val="00263409"/>
    <w:rsid w:val="0026643E"/>
    <w:rsid w:val="00266F11"/>
    <w:rsid w:val="00270C80"/>
    <w:rsid w:val="00270CB2"/>
    <w:rsid w:val="00273310"/>
    <w:rsid w:val="00277F32"/>
    <w:rsid w:val="002807D9"/>
    <w:rsid w:val="00281243"/>
    <w:rsid w:val="00281E7A"/>
    <w:rsid w:val="002860CD"/>
    <w:rsid w:val="002874E4"/>
    <w:rsid w:val="002875F2"/>
    <w:rsid w:val="00291FE3"/>
    <w:rsid w:val="002925C3"/>
    <w:rsid w:val="002A2A2B"/>
    <w:rsid w:val="002B3C12"/>
    <w:rsid w:val="002B744C"/>
    <w:rsid w:val="002C1F9C"/>
    <w:rsid w:val="002C23ED"/>
    <w:rsid w:val="002D4BC9"/>
    <w:rsid w:val="002E0904"/>
    <w:rsid w:val="002E197A"/>
    <w:rsid w:val="002E6365"/>
    <w:rsid w:val="002E6752"/>
    <w:rsid w:val="002E68DE"/>
    <w:rsid w:val="002E7223"/>
    <w:rsid w:val="002F0A54"/>
    <w:rsid w:val="002F3E1C"/>
    <w:rsid w:val="00305C3F"/>
    <w:rsid w:val="003104BB"/>
    <w:rsid w:val="003166A2"/>
    <w:rsid w:val="00320E8C"/>
    <w:rsid w:val="003218FA"/>
    <w:rsid w:val="00323852"/>
    <w:rsid w:val="003313AD"/>
    <w:rsid w:val="003340A8"/>
    <w:rsid w:val="00334135"/>
    <w:rsid w:val="00340F19"/>
    <w:rsid w:val="00342D4F"/>
    <w:rsid w:val="00344784"/>
    <w:rsid w:val="003467CF"/>
    <w:rsid w:val="00351319"/>
    <w:rsid w:val="00353268"/>
    <w:rsid w:val="00355DC2"/>
    <w:rsid w:val="00356A0A"/>
    <w:rsid w:val="00361276"/>
    <w:rsid w:val="003900E1"/>
    <w:rsid w:val="0039077A"/>
    <w:rsid w:val="003A0D63"/>
    <w:rsid w:val="003A1356"/>
    <w:rsid w:val="003B2192"/>
    <w:rsid w:val="003B4B20"/>
    <w:rsid w:val="003D1147"/>
    <w:rsid w:val="003D1BB6"/>
    <w:rsid w:val="003D66F1"/>
    <w:rsid w:val="003E2756"/>
    <w:rsid w:val="003E48B9"/>
    <w:rsid w:val="003E4ACB"/>
    <w:rsid w:val="003E62E9"/>
    <w:rsid w:val="003F6935"/>
    <w:rsid w:val="004000DF"/>
    <w:rsid w:val="00402AF7"/>
    <w:rsid w:val="004179F3"/>
    <w:rsid w:val="00425747"/>
    <w:rsid w:val="00425FF9"/>
    <w:rsid w:val="0042608B"/>
    <w:rsid w:val="004275C7"/>
    <w:rsid w:val="00431328"/>
    <w:rsid w:val="00433C48"/>
    <w:rsid w:val="004342CA"/>
    <w:rsid w:val="00437C7D"/>
    <w:rsid w:val="004443A9"/>
    <w:rsid w:val="00451F5F"/>
    <w:rsid w:val="00452496"/>
    <w:rsid w:val="00452547"/>
    <w:rsid w:val="00461DFD"/>
    <w:rsid w:val="00466CE9"/>
    <w:rsid w:val="00467998"/>
    <w:rsid w:val="00481ED6"/>
    <w:rsid w:val="00483579"/>
    <w:rsid w:val="004837F2"/>
    <w:rsid w:val="004865B1"/>
    <w:rsid w:val="00487602"/>
    <w:rsid w:val="00494323"/>
    <w:rsid w:val="00496160"/>
    <w:rsid w:val="004A1679"/>
    <w:rsid w:val="004A6FF6"/>
    <w:rsid w:val="004A7B47"/>
    <w:rsid w:val="004B2ABD"/>
    <w:rsid w:val="004B48F8"/>
    <w:rsid w:val="004B4ECF"/>
    <w:rsid w:val="004B79F2"/>
    <w:rsid w:val="004C4CFF"/>
    <w:rsid w:val="004C7F40"/>
    <w:rsid w:val="004D16B7"/>
    <w:rsid w:val="004D68DD"/>
    <w:rsid w:val="004D7281"/>
    <w:rsid w:val="004E3136"/>
    <w:rsid w:val="004E3CD4"/>
    <w:rsid w:val="004E4F52"/>
    <w:rsid w:val="004E5582"/>
    <w:rsid w:val="004E7AEA"/>
    <w:rsid w:val="004F0312"/>
    <w:rsid w:val="004F1E4E"/>
    <w:rsid w:val="004F79A2"/>
    <w:rsid w:val="00501214"/>
    <w:rsid w:val="00505779"/>
    <w:rsid w:val="00512857"/>
    <w:rsid w:val="005143FB"/>
    <w:rsid w:val="00515CAA"/>
    <w:rsid w:val="00517D9C"/>
    <w:rsid w:val="00517EE1"/>
    <w:rsid w:val="0052485C"/>
    <w:rsid w:val="00532970"/>
    <w:rsid w:val="00552048"/>
    <w:rsid w:val="005524DA"/>
    <w:rsid w:val="00560FC7"/>
    <w:rsid w:val="00561C98"/>
    <w:rsid w:val="00580856"/>
    <w:rsid w:val="00580C13"/>
    <w:rsid w:val="0058736E"/>
    <w:rsid w:val="00596A85"/>
    <w:rsid w:val="00597C3C"/>
    <w:rsid w:val="005B417A"/>
    <w:rsid w:val="005C1965"/>
    <w:rsid w:val="005C593E"/>
    <w:rsid w:val="005C7115"/>
    <w:rsid w:val="005D0688"/>
    <w:rsid w:val="005D29C6"/>
    <w:rsid w:val="005D7D9D"/>
    <w:rsid w:val="005E1C4A"/>
    <w:rsid w:val="005E40AD"/>
    <w:rsid w:val="005E44C9"/>
    <w:rsid w:val="005E4FBB"/>
    <w:rsid w:val="005E6568"/>
    <w:rsid w:val="005E7A45"/>
    <w:rsid w:val="005F1175"/>
    <w:rsid w:val="005F2867"/>
    <w:rsid w:val="005F31E2"/>
    <w:rsid w:val="00601253"/>
    <w:rsid w:val="0061464C"/>
    <w:rsid w:val="00615097"/>
    <w:rsid w:val="00637E73"/>
    <w:rsid w:val="00640D10"/>
    <w:rsid w:val="00641522"/>
    <w:rsid w:val="00645E4B"/>
    <w:rsid w:val="00647C39"/>
    <w:rsid w:val="00650724"/>
    <w:rsid w:val="00651988"/>
    <w:rsid w:val="00662120"/>
    <w:rsid w:val="006645CE"/>
    <w:rsid w:val="00667140"/>
    <w:rsid w:val="00670724"/>
    <w:rsid w:val="00670AC4"/>
    <w:rsid w:val="00673AFD"/>
    <w:rsid w:val="00677BB5"/>
    <w:rsid w:val="006921AF"/>
    <w:rsid w:val="0069632D"/>
    <w:rsid w:val="006A10FD"/>
    <w:rsid w:val="006A3042"/>
    <w:rsid w:val="006A3D52"/>
    <w:rsid w:val="006A5BEC"/>
    <w:rsid w:val="006A6BAA"/>
    <w:rsid w:val="006A7884"/>
    <w:rsid w:val="006B25B7"/>
    <w:rsid w:val="006B2A8B"/>
    <w:rsid w:val="006B698B"/>
    <w:rsid w:val="006D23D8"/>
    <w:rsid w:val="006D3606"/>
    <w:rsid w:val="006D3E4A"/>
    <w:rsid w:val="006D6839"/>
    <w:rsid w:val="006D69D4"/>
    <w:rsid w:val="006D6BC9"/>
    <w:rsid w:val="006D7CAD"/>
    <w:rsid w:val="006E0605"/>
    <w:rsid w:val="006E0F0C"/>
    <w:rsid w:val="006E4913"/>
    <w:rsid w:val="006F3E9D"/>
    <w:rsid w:val="00701BEB"/>
    <w:rsid w:val="00704FDD"/>
    <w:rsid w:val="007077AF"/>
    <w:rsid w:val="00707E97"/>
    <w:rsid w:val="00710316"/>
    <w:rsid w:val="00716B92"/>
    <w:rsid w:val="00720932"/>
    <w:rsid w:val="00744460"/>
    <w:rsid w:val="00752189"/>
    <w:rsid w:val="00755CC5"/>
    <w:rsid w:val="00760131"/>
    <w:rsid w:val="00762987"/>
    <w:rsid w:val="00765ED6"/>
    <w:rsid w:val="0077291A"/>
    <w:rsid w:val="00784311"/>
    <w:rsid w:val="00797C49"/>
    <w:rsid w:val="00797F16"/>
    <w:rsid w:val="007A1187"/>
    <w:rsid w:val="007A1D1F"/>
    <w:rsid w:val="007A2BA2"/>
    <w:rsid w:val="007B594F"/>
    <w:rsid w:val="007C09B6"/>
    <w:rsid w:val="007C62BA"/>
    <w:rsid w:val="007C6F84"/>
    <w:rsid w:val="007E05CF"/>
    <w:rsid w:val="007E7945"/>
    <w:rsid w:val="007E7EBE"/>
    <w:rsid w:val="007F2EAB"/>
    <w:rsid w:val="007F34C9"/>
    <w:rsid w:val="007F623B"/>
    <w:rsid w:val="00807470"/>
    <w:rsid w:val="00807BF9"/>
    <w:rsid w:val="008103C0"/>
    <w:rsid w:val="00812C07"/>
    <w:rsid w:val="0081317B"/>
    <w:rsid w:val="0081423B"/>
    <w:rsid w:val="008161A0"/>
    <w:rsid w:val="00821694"/>
    <w:rsid w:val="00823172"/>
    <w:rsid w:val="00826AC9"/>
    <w:rsid w:val="00830515"/>
    <w:rsid w:val="00836A44"/>
    <w:rsid w:val="00837267"/>
    <w:rsid w:val="008440F8"/>
    <w:rsid w:val="00846589"/>
    <w:rsid w:val="008466D2"/>
    <w:rsid w:val="0085424B"/>
    <w:rsid w:val="008601F7"/>
    <w:rsid w:val="00860A66"/>
    <w:rsid w:val="00861A4F"/>
    <w:rsid w:val="0087668B"/>
    <w:rsid w:val="00883939"/>
    <w:rsid w:val="00883BFD"/>
    <w:rsid w:val="008916DF"/>
    <w:rsid w:val="00895591"/>
    <w:rsid w:val="008A291B"/>
    <w:rsid w:val="008A3544"/>
    <w:rsid w:val="008A48FF"/>
    <w:rsid w:val="008A5BFE"/>
    <w:rsid w:val="008B32CD"/>
    <w:rsid w:val="008B38D1"/>
    <w:rsid w:val="008C54D6"/>
    <w:rsid w:val="008C6F73"/>
    <w:rsid w:val="008D1924"/>
    <w:rsid w:val="008D3B42"/>
    <w:rsid w:val="008D4150"/>
    <w:rsid w:val="008D43FC"/>
    <w:rsid w:val="008D470C"/>
    <w:rsid w:val="008D4B6E"/>
    <w:rsid w:val="008D6E22"/>
    <w:rsid w:val="008E18D9"/>
    <w:rsid w:val="008F3BC9"/>
    <w:rsid w:val="008F3F25"/>
    <w:rsid w:val="008F412C"/>
    <w:rsid w:val="008F610E"/>
    <w:rsid w:val="008F704B"/>
    <w:rsid w:val="00913187"/>
    <w:rsid w:val="00913E8E"/>
    <w:rsid w:val="0092134B"/>
    <w:rsid w:val="00922BCC"/>
    <w:rsid w:val="00927562"/>
    <w:rsid w:val="00927A78"/>
    <w:rsid w:val="00932122"/>
    <w:rsid w:val="00943AB1"/>
    <w:rsid w:val="00956215"/>
    <w:rsid w:val="00956CAC"/>
    <w:rsid w:val="009579C3"/>
    <w:rsid w:val="00960670"/>
    <w:rsid w:val="0096141E"/>
    <w:rsid w:val="00964491"/>
    <w:rsid w:val="00965EA6"/>
    <w:rsid w:val="0097139D"/>
    <w:rsid w:val="0097291E"/>
    <w:rsid w:val="00975934"/>
    <w:rsid w:val="009814F9"/>
    <w:rsid w:val="009834E8"/>
    <w:rsid w:val="00985423"/>
    <w:rsid w:val="00985AC6"/>
    <w:rsid w:val="00985D3B"/>
    <w:rsid w:val="00991EFB"/>
    <w:rsid w:val="009A1CB6"/>
    <w:rsid w:val="009A20A9"/>
    <w:rsid w:val="009A4EC7"/>
    <w:rsid w:val="009A6057"/>
    <w:rsid w:val="009A75E0"/>
    <w:rsid w:val="009B063E"/>
    <w:rsid w:val="009B51A2"/>
    <w:rsid w:val="009C038C"/>
    <w:rsid w:val="009C1A7B"/>
    <w:rsid w:val="009C6EC7"/>
    <w:rsid w:val="009D6EBB"/>
    <w:rsid w:val="009E3D74"/>
    <w:rsid w:val="009E5F84"/>
    <w:rsid w:val="009E656A"/>
    <w:rsid w:val="009F14F5"/>
    <w:rsid w:val="00A15005"/>
    <w:rsid w:val="00A16DF1"/>
    <w:rsid w:val="00A2004A"/>
    <w:rsid w:val="00A25723"/>
    <w:rsid w:val="00A267E2"/>
    <w:rsid w:val="00A330D3"/>
    <w:rsid w:val="00A3391A"/>
    <w:rsid w:val="00A34EE5"/>
    <w:rsid w:val="00A353A0"/>
    <w:rsid w:val="00A36F49"/>
    <w:rsid w:val="00A40243"/>
    <w:rsid w:val="00A434BB"/>
    <w:rsid w:val="00A43FAC"/>
    <w:rsid w:val="00A4592C"/>
    <w:rsid w:val="00A56000"/>
    <w:rsid w:val="00A667FA"/>
    <w:rsid w:val="00A7355E"/>
    <w:rsid w:val="00A7571C"/>
    <w:rsid w:val="00A77C88"/>
    <w:rsid w:val="00A84F7C"/>
    <w:rsid w:val="00A91C22"/>
    <w:rsid w:val="00A92120"/>
    <w:rsid w:val="00A95017"/>
    <w:rsid w:val="00AA22F8"/>
    <w:rsid w:val="00AA4E46"/>
    <w:rsid w:val="00AA622A"/>
    <w:rsid w:val="00AA74BB"/>
    <w:rsid w:val="00AA77C0"/>
    <w:rsid w:val="00AA7E1C"/>
    <w:rsid w:val="00AB0341"/>
    <w:rsid w:val="00AB4043"/>
    <w:rsid w:val="00AB672D"/>
    <w:rsid w:val="00AB7564"/>
    <w:rsid w:val="00AC7FFE"/>
    <w:rsid w:val="00AD2230"/>
    <w:rsid w:val="00AD3CEB"/>
    <w:rsid w:val="00AD3EFA"/>
    <w:rsid w:val="00AE1E1F"/>
    <w:rsid w:val="00AE4048"/>
    <w:rsid w:val="00AE481D"/>
    <w:rsid w:val="00B00AEF"/>
    <w:rsid w:val="00B10C06"/>
    <w:rsid w:val="00B120BF"/>
    <w:rsid w:val="00B1303B"/>
    <w:rsid w:val="00B14F61"/>
    <w:rsid w:val="00B203DD"/>
    <w:rsid w:val="00B2367D"/>
    <w:rsid w:val="00B23A56"/>
    <w:rsid w:val="00B250D0"/>
    <w:rsid w:val="00B36E22"/>
    <w:rsid w:val="00B40121"/>
    <w:rsid w:val="00B5091F"/>
    <w:rsid w:val="00B515A6"/>
    <w:rsid w:val="00B52E31"/>
    <w:rsid w:val="00B54211"/>
    <w:rsid w:val="00B54672"/>
    <w:rsid w:val="00B577F6"/>
    <w:rsid w:val="00B66B24"/>
    <w:rsid w:val="00B70FC1"/>
    <w:rsid w:val="00B720B3"/>
    <w:rsid w:val="00B73299"/>
    <w:rsid w:val="00B73520"/>
    <w:rsid w:val="00B836C0"/>
    <w:rsid w:val="00B94916"/>
    <w:rsid w:val="00BA6CBB"/>
    <w:rsid w:val="00BA7103"/>
    <w:rsid w:val="00BC2D18"/>
    <w:rsid w:val="00BC33C6"/>
    <w:rsid w:val="00BC570F"/>
    <w:rsid w:val="00BC58FE"/>
    <w:rsid w:val="00BD0E59"/>
    <w:rsid w:val="00BD364B"/>
    <w:rsid w:val="00BD7429"/>
    <w:rsid w:val="00BE0C34"/>
    <w:rsid w:val="00BE5BAE"/>
    <w:rsid w:val="00BF0004"/>
    <w:rsid w:val="00BF0713"/>
    <w:rsid w:val="00BF1102"/>
    <w:rsid w:val="00BF6908"/>
    <w:rsid w:val="00C011CC"/>
    <w:rsid w:val="00C036FE"/>
    <w:rsid w:val="00C03C20"/>
    <w:rsid w:val="00C0566F"/>
    <w:rsid w:val="00C1402C"/>
    <w:rsid w:val="00C16CBC"/>
    <w:rsid w:val="00C24AC0"/>
    <w:rsid w:val="00C27F50"/>
    <w:rsid w:val="00C30D42"/>
    <w:rsid w:val="00C317BA"/>
    <w:rsid w:val="00C4107F"/>
    <w:rsid w:val="00C42A21"/>
    <w:rsid w:val="00C45EEE"/>
    <w:rsid w:val="00C46457"/>
    <w:rsid w:val="00C520A5"/>
    <w:rsid w:val="00C52334"/>
    <w:rsid w:val="00C524C8"/>
    <w:rsid w:val="00C5460A"/>
    <w:rsid w:val="00C63EF7"/>
    <w:rsid w:val="00C64C0D"/>
    <w:rsid w:val="00C74D65"/>
    <w:rsid w:val="00C823BE"/>
    <w:rsid w:val="00C8276C"/>
    <w:rsid w:val="00C827DB"/>
    <w:rsid w:val="00C87666"/>
    <w:rsid w:val="00C9281E"/>
    <w:rsid w:val="00CA17BE"/>
    <w:rsid w:val="00CA2891"/>
    <w:rsid w:val="00CA34E5"/>
    <w:rsid w:val="00CA503B"/>
    <w:rsid w:val="00CA7421"/>
    <w:rsid w:val="00CB1275"/>
    <w:rsid w:val="00CB229D"/>
    <w:rsid w:val="00CC106D"/>
    <w:rsid w:val="00CC5F30"/>
    <w:rsid w:val="00CC6B7D"/>
    <w:rsid w:val="00CD099B"/>
    <w:rsid w:val="00CD7FE9"/>
    <w:rsid w:val="00D03F61"/>
    <w:rsid w:val="00D04381"/>
    <w:rsid w:val="00D1154E"/>
    <w:rsid w:val="00D15EEE"/>
    <w:rsid w:val="00D20B3B"/>
    <w:rsid w:val="00D23F80"/>
    <w:rsid w:val="00D240FA"/>
    <w:rsid w:val="00D3100B"/>
    <w:rsid w:val="00D343F0"/>
    <w:rsid w:val="00D40673"/>
    <w:rsid w:val="00D43F8B"/>
    <w:rsid w:val="00D508E5"/>
    <w:rsid w:val="00D5699D"/>
    <w:rsid w:val="00D60A33"/>
    <w:rsid w:val="00D711C3"/>
    <w:rsid w:val="00D73424"/>
    <w:rsid w:val="00D76CC3"/>
    <w:rsid w:val="00D81FBD"/>
    <w:rsid w:val="00D828B9"/>
    <w:rsid w:val="00D923C1"/>
    <w:rsid w:val="00D96A9E"/>
    <w:rsid w:val="00D96E71"/>
    <w:rsid w:val="00DA720B"/>
    <w:rsid w:val="00DB2979"/>
    <w:rsid w:val="00DB6E8B"/>
    <w:rsid w:val="00DC08F9"/>
    <w:rsid w:val="00DE232D"/>
    <w:rsid w:val="00DE3CA4"/>
    <w:rsid w:val="00DE61A1"/>
    <w:rsid w:val="00DE792D"/>
    <w:rsid w:val="00DF1EF4"/>
    <w:rsid w:val="00DF5CB7"/>
    <w:rsid w:val="00E000B8"/>
    <w:rsid w:val="00E0409E"/>
    <w:rsid w:val="00E0755F"/>
    <w:rsid w:val="00E0775B"/>
    <w:rsid w:val="00E10B2F"/>
    <w:rsid w:val="00E1113C"/>
    <w:rsid w:val="00E11B21"/>
    <w:rsid w:val="00E129C4"/>
    <w:rsid w:val="00E13995"/>
    <w:rsid w:val="00E14435"/>
    <w:rsid w:val="00E14F36"/>
    <w:rsid w:val="00E17E4D"/>
    <w:rsid w:val="00E23D83"/>
    <w:rsid w:val="00E27B41"/>
    <w:rsid w:val="00E31417"/>
    <w:rsid w:val="00E46947"/>
    <w:rsid w:val="00E50395"/>
    <w:rsid w:val="00E5141B"/>
    <w:rsid w:val="00E51AFA"/>
    <w:rsid w:val="00E51E5C"/>
    <w:rsid w:val="00E52A8D"/>
    <w:rsid w:val="00E55393"/>
    <w:rsid w:val="00E5652B"/>
    <w:rsid w:val="00E565A9"/>
    <w:rsid w:val="00E606B9"/>
    <w:rsid w:val="00E613B4"/>
    <w:rsid w:val="00E62340"/>
    <w:rsid w:val="00E6499D"/>
    <w:rsid w:val="00E67824"/>
    <w:rsid w:val="00E67DE8"/>
    <w:rsid w:val="00E72A6F"/>
    <w:rsid w:val="00E75C57"/>
    <w:rsid w:val="00E7615C"/>
    <w:rsid w:val="00E76D5D"/>
    <w:rsid w:val="00E775B4"/>
    <w:rsid w:val="00E77FBB"/>
    <w:rsid w:val="00E80974"/>
    <w:rsid w:val="00E91DC5"/>
    <w:rsid w:val="00E95711"/>
    <w:rsid w:val="00E96678"/>
    <w:rsid w:val="00EA4512"/>
    <w:rsid w:val="00EA490B"/>
    <w:rsid w:val="00EB23F7"/>
    <w:rsid w:val="00EB2B2E"/>
    <w:rsid w:val="00EB476B"/>
    <w:rsid w:val="00EC02D0"/>
    <w:rsid w:val="00EC3285"/>
    <w:rsid w:val="00EC37AB"/>
    <w:rsid w:val="00EC37E5"/>
    <w:rsid w:val="00EC4FAB"/>
    <w:rsid w:val="00EE2D2B"/>
    <w:rsid w:val="00EE5DFD"/>
    <w:rsid w:val="00EF09AB"/>
    <w:rsid w:val="00F020DE"/>
    <w:rsid w:val="00F07372"/>
    <w:rsid w:val="00F1107E"/>
    <w:rsid w:val="00F15053"/>
    <w:rsid w:val="00F15798"/>
    <w:rsid w:val="00F21638"/>
    <w:rsid w:val="00F21A7B"/>
    <w:rsid w:val="00F21FEC"/>
    <w:rsid w:val="00F30536"/>
    <w:rsid w:val="00F30C03"/>
    <w:rsid w:val="00F344D2"/>
    <w:rsid w:val="00F34DFE"/>
    <w:rsid w:val="00F4387C"/>
    <w:rsid w:val="00F43B06"/>
    <w:rsid w:val="00F456AD"/>
    <w:rsid w:val="00F46A30"/>
    <w:rsid w:val="00F53034"/>
    <w:rsid w:val="00F62645"/>
    <w:rsid w:val="00F65017"/>
    <w:rsid w:val="00F65A0A"/>
    <w:rsid w:val="00F67C67"/>
    <w:rsid w:val="00F73C6A"/>
    <w:rsid w:val="00F76A20"/>
    <w:rsid w:val="00F821AE"/>
    <w:rsid w:val="00F931E2"/>
    <w:rsid w:val="00F9325D"/>
    <w:rsid w:val="00F95B14"/>
    <w:rsid w:val="00FA72AF"/>
    <w:rsid w:val="00FC5562"/>
    <w:rsid w:val="00FC6122"/>
    <w:rsid w:val="00FC75D6"/>
    <w:rsid w:val="00FC7F8A"/>
    <w:rsid w:val="00FD0A85"/>
    <w:rsid w:val="00FD0FE2"/>
    <w:rsid w:val="00FD1EC9"/>
    <w:rsid w:val="00FE1CA1"/>
    <w:rsid w:val="00FE760E"/>
    <w:rsid w:val="00FF36A7"/>
    <w:rsid w:val="00FF52C1"/>
    <w:rsid w:val="0B976389"/>
    <w:rsid w:val="10AB71BE"/>
    <w:rsid w:val="195D38A3"/>
    <w:rsid w:val="1F645556"/>
    <w:rsid w:val="243C2EF2"/>
    <w:rsid w:val="28CE009A"/>
    <w:rsid w:val="2EAD47DE"/>
    <w:rsid w:val="2F604CE8"/>
    <w:rsid w:val="327B3551"/>
    <w:rsid w:val="3F823B56"/>
    <w:rsid w:val="427A6373"/>
    <w:rsid w:val="55312A24"/>
    <w:rsid w:val="585976D4"/>
    <w:rsid w:val="608E6E55"/>
    <w:rsid w:val="61D009BB"/>
    <w:rsid w:val="64596B79"/>
    <w:rsid w:val="65857C73"/>
    <w:rsid w:val="6EBF6172"/>
    <w:rsid w:val="728D63D7"/>
    <w:rsid w:val="7ACB6D4A"/>
    <w:rsid w:val="7FAC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07A445"/>
  <w15:docId w15:val="{5B6035DE-CDD5-4743-AE32-B228060D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E232D"/>
    <w:pPr>
      <w:spacing w:line="360" w:lineRule="auto"/>
      <w:jc w:val="both"/>
    </w:pPr>
    <w:rPr>
      <w:rFonts w:ascii="Liberation Serif" w:hAnsi="Liberation Serif"/>
      <w:sz w:val="28"/>
      <w:lang w:val="en-US" w:eastAsia="zh-CN"/>
    </w:rPr>
  </w:style>
  <w:style w:type="paragraph" w:styleId="1">
    <w:name w:val="heading 1"/>
    <w:basedOn w:val="a"/>
    <w:next w:val="a"/>
    <w:link w:val="10"/>
    <w:qFormat/>
    <w:rsid w:val="008C6F73"/>
    <w:pPr>
      <w:keepNext/>
      <w:numPr>
        <w:numId w:val="1"/>
      </w:numPr>
      <w:ind w:firstLine="709"/>
      <w:outlineLvl w:val="0"/>
    </w:pPr>
    <w:rPr>
      <w:rFonts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1"/>
    <w:next w:val="a"/>
    <w:unhideWhenUsed/>
    <w:qFormat/>
    <w:rsid w:val="000F479D"/>
    <w:pPr>
      <w:numPr>
        <w:ilvl w:val="1"/>
      </w:numPr>
      <w:tabs>
        <w:tab w:val="clear" w:pos="420"/>
        <w:tab w:val="left" w:pos="0"/>
        <w:tab w:val="left" w:pos="567"/>
      </w:tabs>
      <w:ind w:left="0" w:firstLine="709"/>
      <w:jc w:val="left"/>
      <w:outlineLvl w:val="1"/>
    </w:pPr>
    <w:rPr>
      <w:bCs w:val="0"/>
      <w:iCs/>
      <w:sz w:val="28"/>
      <w:szCs w:val="28"/>
    </w:rPr>
  </w:style>
  <w:style w:type="paragraph" w:styleId="3">
    <w:name w:val="heading 3"/>
    <w:basedOn w:val="a"/>
    <w:next w:val="a"/>
    <w:unhideWhenUsed/>
    <w:qFormat/>
    <w:pPr>
      <w:keepNext/>
      <w:numPr>
        <w:ilvl w:val="2"/>
        <w:numId w:val="1"/>
      </w:numPr>
      <w:ind w:firstLine="709"/>
      <w:jc w:val="left"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unhideWhenUsed/>
    <w:qFormat/>
    <w:pPr>
      <w:keepNext/>
      <w:spacing w:before="240" w:after="60"/>
      <w:jc w:val="left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uiPriority w:val="39"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paragraph" w:customStyle="1" w:styleId="a7">
    <w:name w:val="Содержимое врезки"/>
    <w:basedOn w:val="a"/>
    <w:qFormat/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character" w:customStyle="1" w:styleId="10">
    <w:name w:val="Заголовок 1 Знак"/>
    <w:link w:val="1"/>
    <w:rsid w:val="008C6F73"/>
    <w:rPr>
      <w:rFonts w:ascii="Times New Roman" w:hAnsi="Times New Roman" w:cs="Arial"/>
      <w:b/>
      <w:bCs/>
      <w:kern w:val="32"/>
      <w:sz w:val="32"/>
      <w:szCs w:val="32"/>
    </w:rPr>
  </w:style>
  <w:style w:type="paragraph" w:customStyle="1" w:styleId="WPSOffice3">
    <w:name w:val="WPSOffice手动目录 3"/>
    <w:pPr>
      <w:ind w:leftChars="400" w:left="400"/>
    </w:pPr>
  </w:style>
  <w:style w:type="paragraph" w:customStyle="1" w:styleId="12">
    <w:name w:val="Обычный1"/>
    <w:qFormat/>
    <w:rsid w:val="004F1E4E"/>
    <w:pPr>
      <w:widowControl w:val="0"/>
      <w:ind w:firstLine="360"/>
      <w:jc w:val="both"/>
    </w:pPr>
    <w:rPr>
      <w:rFonts w:ascii="Times New Roman" w:eastAsia="Times New Roman" w:hAnsi="Times New Roman" w:cs="Times New Roman"/>
      <w:sz w:val="16"/>
    </w:rPr>
  </w:style>
  <w:style w:type="paragraph" w:styleId="a8">
    <w:name w:val="No Spacing"/>
    <w:uiPriority w:val="1"/>
    <w:qFormat/>
    <w:rsid w:val="004F1E4E"/>
    <w:rPr>
      <w:rFonts w:ascii="Calibri" w:eastAsia="Calibri" w:hAnsi="Calibri" w:cs="Times New Roman"/>
      <w:sz w:val="22"/>
      <w:szCs w:val="22"/>
      <w:lang w:eastAsia="en-US"/>
    </w:rPr>
  </w:style>
  <w:style w:type="character" w:styleId="a9">
    <w:name w:val="Hyperlink"/>
    <w:basedOn w:val="a0"/>
    <w:uiPriority w:val="99"/>
    <w:unhideWhenUsed/>
    <w:rsid w:val="008C6F73"/>
    <w:rPr>
      <w:color w:val="0563C1" w:themeColor="hyperlink"/>
      <w:u w:val="single"/>
    </w:rPr>
  </w:style>
  <w:style w:type="paragraph" w:styleId="aa">
    <w:name w:val="Title"/>
    <w:basedOn w:val="a"/>
    <w:next w:val="a"/>
    <w:link w:val="ab"/>
    <w:qFormat/>
    <w:rsid w:val="008C6F7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rsid w:val="008C6F7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styleId="ac">
    <w:name w:val="List Paragraph"/>
    <w:basedOn w:val="a"/>
    <w:uiPriority w:val="99"/>
    <w:rsid w:val="00F46A30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C036FE"/>
    <w:rPr>
      <w:rFonts w:ascii="Times New Roman" w:hAnsi="Times New Roman"/>
      <w:sz w:val="28"/>
      <w:lang w:val="en-US" w:eastAsia="zh-CN"/>
    </w:rPr>
  </w:style>
  <w:style w:type="character" w:customStyle="1" w:styleId="a4">
    <w:name w:val="Верхний колонтитул Знак"/>
    <w:basedOn w:val="a0"/>
    <w:link w:val="a3"/>
    <w:uiPriority w:val="99"/>
    <w:rsid w:val="00C036FE"/>
    <w:rPr>
      <w:rFonts w:ascii="Times New Roman" w:hAnsi="Times New Roman"/>
      <w:sz w:val="28"/>
      <w:lang w:val="en-US" w:eastAsia="zh-CN"/>
    </w:rPr>
  </w:style>
  <w:style w:type="table" w:styleId="ad">
    <w:name w:val="Table Grid"/>
    <w:basedOn w:val="a1"/>
    <w:rsid w:val="008A3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Обычный (веб)"/>
    <w:basedOn w:val="a"/>
    <w:rsid w:val="000F7BE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21">
    <w:name w:val="Обычный2"/>
    <w:rsid w:val="000F7BEA"/>
    <w:pPr>
      <w:jc w:val="both"/>
    </w:pPr>
    <w:rPr>
      <w:rFonts w:ascii="Times New Roman" w:eastAsia="SimSun" w:hAnsi="Times New Roman" w:cs="Times New Roman"/>
      <w:sz w:val="24"/>
      <w:szCs w:val="24"/>
    </w:rPr>
  </w:style>
  <w:style w:type="paragraph" w:styleId="af">
    <w:name w:val="caption"/>
    <w:basedOn w:val="a"/>
    <w:next w:val="a"/>
    <w:unhideWhenUsed/>
    <w:qFormat/>
    <w:rsid w:val="00512857"/>
    <w:pPr>
      <w:jc w:val="center"/>
    </w:pPr>
    <w:rPr>
      <w:iCs/>
      <w:color w:val="000000" w:themeColor="text1"/>
      <w:szCs w:val="18"/>
    </w:rPr>
  </w:style>
  <w:style w:type="paragraph" w:styleId="af0">
    <w:name w:val="Normal (Web)"/>
    <w:basedOn w:val="a"/>
    <w:uiPriority w:val="99"/>
    <w:unhideWhenUsed/>
    <w:rsid w:val="00DB6E8B"/>
    <w:pPr>
      <w:spacing w:before="100" w:beforeAutospacing="1" w:after="100" w:afterAutospacing="1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zer\Documents\&#1053;&#1072;&#1089;&#1090;&#1088;&#1072;&#1080;&#1074;&#1072;&#1077;&#1084;&#1099;&#1077;%20&#1096;&#1072;&#1073;&#1083;&#1086;&#1085;&#1099;%20Office\&#1043;&#1054;&#1057;&#1058;&#1099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604EA9-0FCD-40BD-92E0-CCFC7BD95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ГОСТы.dotx</Template>
  <TotalTime>78</TotalTime>
  <Pages>15</Pages>
  <Words>2946</Words>
  <Characters>16797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Pozer</dc:creator>
  <cp:lastModifiedBy>Ir Verb</cp:lastModifiedBy>
  <cp:revision>78</cp:revision>
  <dcterms:created xsi:type="dcterms:W3CDTF">2024-10-17T17:10:00Z</dcterms:created>
  <dcterms:modified xsi:type="dcterms:W3CDTF">2024-12-17T00:32:00Z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C4661BCF6875416CA3797D6AC5963287</vt:lpwstr>
  </property>
</Properties>
</file>